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5374" w:rsidRPr="008D20F4" w:rsidRDefault="00085374" w:rsidP="003E18C4"/>
    <w:p w:rsidR="00085374" w:rsidRPr="00274085" w:rsidRDefault="00E235AF" w:rsidP="003935B6">
      <w:pPr>
        <w:pBdr>
          <w:bottom w:val="single" w:sz="12" w:space="1" w:color="auto"/>
        </w:pBdr>
        <w:spacing w:before="1920" w:line="240" w:lineRule="auto"/>
        <w:jc w:val="right"/>
        <w:rPr>
          <w:rFonts w:ascii="Myriad Pro Black" w:hAnsi="Myriad Pro Black"/>
          <w:sz w:val="44"/>
          <w:szCs w:val="44"/>
        </w:rPr>
      </w:pPr>
      <w:fldSimple w:instr=" TITLE  \* MERGEFORMAT ">
        <w:r w:rsidR="00473B4C" w:rsidRPr="00473B4C">
          <w:rPr>
            <w:rFonts w:ascii="Myriad Pro Black" w:hAnsi="Myriad Pro Black"/>
            <w:sz w:val="44"/>
            <w:szCs w:val="44"/>
          </w:rPr>
          <w:t>Criação de ambiente de Desenvolvimento</w:t>
        </w:r>
        <w:r w:rsidR="00473B4C">
          <w:t xml:space="preserve"> </w:t>
        </w:r>
        <w:r w:rsidR="00473B4C" w:rsidRPr="00473B4C">
          <w:rPr>
            <w:rFonts w:ascii="Myriad Pro Black" w:hAnsi="Myriad Pro Black"/>
            <w:sz w:val="44"/>
            <w:szCs w:val="44"/>
          </w:rPr>
          <w:t>5.1</w:t>
        </w:r>
      </w:fldSimple>
    </w:p>
    <w:p w:rsidR="00085374" w:rsidRPr="008D20F4" w:rsidRDefault="00085374" w:rsidP="003E18C4"/>
    <w:p w:rsidR="00085374" w:rsidRPr="008D20F4" w:rsidRDefault="00085374" w:rsidP="003E18C4"/>
    <w:p w:rsidR="00085374" w:rsidRPr="008D20F4" w:rsidRDefault="00085374" w:rsidP="003E18C4"/>
    <w:p w:rsidR="00085374" w:rsidRPr="008D20F4" w:rsidRDefault="0045567B" w:rsidP="003E18C4">
      <w:r>
        <w:rPr>
          <w:noProof/>
          <w:lang w:eastAsia="pt-PT"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6786245</wp:posOffset>
            </wp:positionH>
            <wp:positionV relativeFrom="paragraph">
              <wp:posOffset>409575</wp:posOffset>
            </wp:positionV>
            <wp:extent cx="1281430" cy="615315"/>
            <wp:effectExtent l="19050" t="0" r="0" b="0"/>
            <wp:wrapNone/>
            <wp:docPr id="2" name="Imagem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 preferRelativeResize="0">
                      <a:picLocks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1430" cy="615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85374" w:rsidRPr="008D20F4" w:rsidRDefault="00085374" w:rsidP="003E18C4"/>
    <w:p w:rsidR="00085374" w:rsidRPr="00274085" w:rsidRDefault="00E235AF" w:rsidP="003E18C4">
      <w:pPr>
        <w:rPr>
          <w:rFonts w:ascii="Myriad Pro SemiExt" w:hAnsi="Myriad Pro SemiExt"/>
          <w:sz w:val="36"/>
          <w:szCs w:val="36"/>
        </w:rPr>
      </w:pPr>
      <w:fldSimple w:instr=" SUBJECT  \* MERGEFORMAT ">
        <w:r w:rsidR="006D0F32" w:rsidRPr="006D0F32">
          <w:rPr>
            <w:rFonts w:ascii="Myriad Pro SemiExt" w:hAnsi="Myriad Pro SemiExt"/>
            <w:sz w:val="36"/>
            <w:szCs w:val="36"/>
          </w:rPr>
          <w:t>Manual de Instalação</w:t>
        </w:r>
      </w:fldSimple>
    </w:p>
    <w:p w:rsidR="00085374" w:rsidRPr="00274085" w:rsidRDefault="00085374" w:rsidP="003E18C4"/>
    <w:tbl>
      <w:tblPr>
        <w:tblW w:w="0" w:type="auto"/>
        <w:tblInd w:w="108" w:type="dxa"/>
        <w:tblLayout w:type="fixed"/>
        <w:tblLook w:val="0000"/>
      </w:tblPr>
      <w:tblGrid>
        <w:gridCol w:w="993"/>
        <w:gridCol w:w="6095"/>
      </w:tblGrid>
      <w:tr w:rsidR="00085374" w:rsidRPr="00274085">
        <w:trPr>
          <w:cantSplit/>
        </w:trPr>
        <w:tc>
          <w:tcPr>
            <w:tcW w:w="993" w:type="dxa"/>
          </w:tcPr>
          <w:p w:rsidR="00085374" w:rsidRPr="00274085" w:rsidRDefault="00085374" w:rsidP="003E18C4">
            <w:r w:rsidRPr="00274085">
              <w:t>Versão:</w:t>
            </w:r>
          </w:p>
        </w:tc>
        <w:tc>
          <w:tcPr>
            <w:tcW w:w="6095" w:type="dxa"/>
          </w:tcPr>
          <w:p w:rsidR="00085374" w:rsidRPr="00274085" w:rsidRDefault="00E235AF" w:rsidP="003E18C4">
            <w:fldSimple w:instr=" DOCPROPERTY &quot;Versão&quot;  \* MERGEFORMAT ">
              <w:r w:rsidR="006D0F32">
                <w:t>V1.0</w:t>
              </w:r>
            </w:fldSimple>
          </w:p>
        </w:tc>
      </w:tr>
      <w:tr w:rsidR="00085374" w:rsidRPr="00274085">
        <w:trPr>
          <w:cantSplit/>
        </w:trPr>
        <w:tc>
          <w:tcPr>
            <w:tcW w:w="993" w:type="dxa"/>
          </w:tcPr>
          <w:p w:rsidR="00085374" w:rsidRPr="00274085" w:rsidRDefault="00085374" w:rsidP="003E18C4">
            <w:r w:rsidRPr="00274085">
              <w:t>Autor:</w:t>
            </w:r>
          </w:p>
        </w:tc>
        <w:tc>
          <w:tcPr>
            <w:tcW w:w="6095" w:type="dxa"/>
          </w:tcPr>
          <w:p w:rsidR="00085374" w:rsidRPr="00274085" w:rsidRDefault="00E235AF" w:rsidP="003E18C4">
            <w:fldSimple w:instr=" AUTHOR   \* MERGEFORMAT ">
              <w:r w:rsidR="00473B4C">
                <w:rPr>
                  <w:noProof/>
                </w:rPr>
                <w:t>Daniel Pimenta</w:t>
              </w:r>
            </w:fldSimple>
          </w:p>
        </w:tc>
      </w:tr>
      <w:tr w:rsidR="00085374" w:rsidRPr="00274085">
        <w:trPr>
          <w:cantSplit/>
        </w:trPr>
        <w:tc>
          <w:tcPr>
            <w:tcW w:w="993" w:type="dxa"/>
          </w:tcPr>
          <w:p w:rsidR="00085374" w:rsidRPr="00274085" w:rsidRDefault="00085374" w:rsidP="003E18C4">
            <w:r w:rsidRPr="00274085">
              <w:t>Data:</w:t>
            </w:r>
          </w:p>
        </w:tc>
        <w:tc>
          <w:tcPr>
            <w:tcW w:w="6095" w:type="dxa"/>
          </w:tcPr>
          <w:p w:rsidR="00085374" w:rsidRPr="00274085" w:rsidRDefault="00E235AF" w:rsidP="003E18C4">
            <w:fldSimple w:instr=" DATE   \* MERGEFORMAT ">
              <w:r w:rsidR="00E55009">
                <w:rPr>
                  <w:noProof/>
                </w:rPr>
                <w:t>10-02-2014</w:t>
              </w:r>
            </w:fldSimple>
          </w:p>
        </w:tc>
      </w:tr>
    </w:tbl>
    <w:p w:rsidR="00085374" w:rsidRPr="008D20F4" w:rsidRDefault="00085374" w:rsidP="003E18C4">
      <w:pPr>
        <w:pStyle w:val="CommentText"/>
      </w:pPr>
    </w:p>
    <w:p w:rsidR="00085374" w:rsidRPr="008D20F4" w:rsidRDefault="00E235AF" w:rsidP="003E18C4">
      <w:pPr>
        <w:pStyle w:val="CommentText"/>
        <w:sectPr w:rsidR="00085374" w:rsidRPr="008D20F4">
          <w:headerReference w:type="default" r:id="rId9"/>
          <w:headerReference w:type="first" r:id="rId10"/>
          <w:type w:val="nextColumn"/>
          <w:pgSz w:w="11907" w:h="16840" w:code="9"/>
          <w:pgMar w:top="1418" w:right="1418" w:bottom="1418" w:left="1418" w:header="567" w:footer="284" w:gutter="0"/>
          <w:cols w:space="720"/>
          <w:titlePg/>
        </w:sectPr>
      </w:pPr>
      <w:r>
        <w:rPr>
          <w:noProof/>
          <w:lang w:eastAsia="pt-PT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left:0;text-align:left;margin-left:-1.55pt;margin-top:80.9pt;width:451.15pt;height:34.5pt;z-index:251655168;mso-width-relative:margin;mso-height-relative:margin" filled="f" strokecolor="#243f60">
            <v:textbox>
              <w:txbxContent>
                <w:p w:rsidR="00C14097" w:rsidRPr="001C129D" w:rsidRDefault="00C14097" w:rsidP="009728AC">
                  <w:pPr>
                    <w:spacing w:before="0" w:line="240" w:lineRule="auto"/>
                    <w:jc w:val="center"/>
                    <w:rPr>
                      <w:rFonts w:ascii="Myriad Pro Black" w:hAnsi="Myriad Pro Black"/>
                      <w:b/>
                      <w:sz w:val="16"/>
                      <w:szCs w:val="16"/>
                    </w:rPr>
                  </w:pPr>
                  <w:r w:rsidRPr="001C129D">
                    <w:rPr>
                      <w:rFonts w:ascii="Myriad Pro Black" w:hAnsi="Myriad Pro Black"/>
                      <w:b/>
                      <w:sz w:val="16"/>
                      <w:szCs w:val="16"/>
                    </w:rPr>
                    <w:t>Copyright © PT Sistemas de Informação</w:t>
                  </w:r>
                </w:p>
                <w:p w:rsidR="00C14097" w:rsidRPr="001C129D" w:rsidRDefault="00C14097" w:rsidP="009728AC">
                  <w:pPr>
                    <w:spacing w:before="0" w:line="240" w:lineRule="auto"/>
                    <w:jc w:val="center"/>
                    <w:rPr>
                      <w:sz w:val="16"/>
                      <w:szCs w:val="16"/>
                    </w:rPr>
                  </w:pPr>
                  <w:r w:rsidRPr="001C129D">
                    <w:rPr>
                      <w:sz w:val="16"/>
                      <w:szCs w:val="16"/>
                    </w:rPr>
                    <w:t>Toda a informação constante neste documento é confidencial. Qualquer entidade com acesso à informação constante neste documento, no todo ou em parte, obriga-se a manter a confidencialidade da mesma.</w:t>
                  </w:r>
                </w:p>
              </w:txbxContent>
            </v:textbox>
          </v:shape>
        </w:pict>
      </w:r>
    </w:p>
    <w:p w:rsidR="00085374" w:rsidRPr="008D20F4" w:rsidRDefault="00085374" w:rsidP="003E18C4">
      <w:pPr>
        <w:pStyle w:val="CommentText"/>
      </w:pPr>
    </w:p>
    <w:p w:rsidR="00085374" w:rsidRPr="008D20F4" w:rsidRDefault="00085374" w:rsidP="003E18C4">
      <w:pPr>
        <w:pStyle w:val="CommentText"/>
      </w:pPr>
    </w:p>
    <w:p w:rsidR="00085374" w:rsidRPr="008D20F4" w:rsidRDefault="00085374" w:rsidP="003E18C4">
      <w:pPr>
        <w:pStyle w:val="CommentText"/>
      </w:pPr>
    </w:p>
    <w:p w:rsidR="00085374" w:rsidRPr="008D20F4" w:rsidRDefault="00085374" w:rsidP="003E18C4">
      <w:pPr>
        <w:pStyle w:val="CommentText"/>
      </w:pPr>
    </w:p>
    <w:p w:rsidR="00085374" w:rsidRPr="008D20F4" w:rsidRDefault="00085374" w:rsidP="003E18C4">
      <w:pPr>
        <w:pStyle w:val="CommentText"/>
      </w:pPr>
    </w:p>
    <w:tbl>
      <w:tblPr>
        <w:tblW w:w="10206" w:type="dxa"/>
        <w:tblInd w:w="-45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3402"/>
        <w:gridCol w:w="6804"/>
      </w:tblGrid>
      <w:tr w:rsidR="00085374" w:rsidRPr="008D20F4" w:rsidTr="009728AC">
        <w:tc>
          <w:tcPr>
            <w:tcW w:w="3402" w:type="dxa"/>
            <w:shd w:val="pct20" w:color="auto" w:fill="auto"/>
          </w:tcPr>
          <w:p w:rsidR="00085374" w:rsidRPr="008D20F4" w:rsidRDefault="00137E2F" w:rsidP="003E18C4">
            <w:pPr>
              <w:pStyle w:val="CommentText"/>
              <w:rPr>
                <w:highlight w:val="lightGray"/>
              </w:rPr>
            </w:pPr>
            <w:r>
              <w:t>Direc</w:t>
            </w:r>
            <w:r w:rsidR="00085374" w:rsidRPr="008D20F4">
              <w:t>ção/Departamento ou Projecto</w:t>
            </w:r>
          </w:p>
        </w:tc>
        <w:tc>
          <w:tcPr>
            <w:tcW w:w="6804" w:type="dxa"/>
          </w:tcPr>
          <w:p w:rsidR="00085374" w:rsidRPr="008D20F4" w:rsidRDefault="00DA2468" w:rsidP="00974B6D">
            <w:r>
              <w:t>Novo Si</w:t>
            </w:r>
            <w:r w:rsidR="00974B6D">
              <w:t>s</w:t>
            </w:r>
            <w:r>
              <w:t>tema de Order Management</w:t>
            </w:r>
          </w:p>
        </w:tc>
      </w:tr>
      <w:tr w:rsidR="00085374" w:rsidRPr="008D20F4" w:rsidTr="009728AC">
        <w:tc>
          <w:tcPr>
            <w:tcW w:w="3402" w:type="dxa"/>
            <w:shd w:val="pct20" w:color="auto" w:fill="auto"/>
          </w:tcPr>
          <w:p w:rsidR="00085374" w:rsidRPr="008D20F4" w:rsidRDefault="00085374" w:rsidP="003E18C4">
            <w:r w:rsidRPr="008D20F4">
              <w:t>Documento</w:t>
            </w:r>
          </w:p>
        </w:tc>
        <w:tc>
          <w:tcPr>
            <w:tcW w:w="6804" w:type="dxa"/>
          </w:tcPr>
          <w:p w:rsidR="00085374" w:rsidRPr="008D20F4" w:rsidRDefault="00E235AF" w:rsidP="003E18C4">
            <w:fldSimple w:instr=" TITLE  \* MERGEFORMAT ">
              <w:r w:rsidR="006D0F32">
                <w:t>Criação de ambiente de Desenvolvimento</w:t>
              </w:r>
            </w:fldSimple>
            <w:r w:rsidR="00C14097">
              <w:t xml:space="preserve"> 5.1</w:t>
            </w:r>
          </w:p>
        </w:tc>
      </w:tr>
    </w:tbl>
    <w:p w:rsidR="00085374" w:rsidRPr="008D20F4" w:rsidRDefault="00085374" w:rsidP="003E18C4">
      <w:pPr>
        <w:pStyle w:val="FootnoteText"/>
      </w:pPr>
    </w:p>
    <w:tbl>
      <w:tblPr>
        <w:tblW w:w="10206" w:type="dxa"/>
        <w:tblInd w:w="-5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/>
      </w:tblPr>
      <w:tblGrid>
        <w:gridCol w:w="709"/>
        <w:gridCol w:w="1276"/>
        <w:gridCol w:w="1134"/>
        <w:gridCol w:w="1134"/>
        <w:gridCol w:w="992"/>
        <w:gridCol w:w="1134"/>
        <w:gridCol w:w="1418"/>
        <w:gridCol w:w="1134"/>
        <w:gridCol w:w="1275"/>
      </w:tblGrid>
      <w:tr w:rsidR="004058A2" w:rsidRPr="008D20F4" w:rsidTr="004058A2">
        <w:tc>
          <w:tcPr>
            <w:tcW w:w="709" w:type="dxa"/>
            <w:tcBorders>
              <w:bottom w:val="nil"/>
            </w:tcBorders>
            <w:shd w:val="pct20" w:color="auto" w:fill="FFFFFF"/>
          </w:tcPr>
          <w:p w:rsidR="00085374" w:rsidRPr="008D20F4" w:rsidRDefault="00085374" w:rsidP="003E18C4">
            <w:r w:rsidRPr="008D20F4">
              <w:t>Versão</w:t>
            </w:r>
          </w:p>
        </w:tc>
        <w:tc>
          <w:tcPr>
            <w:tcW w:w="1276" w:type="dxa"/>
            <w:tcBorders>
              <w:bottom w:val="nil"/>
            </w:tcBorders>
            <w:shd w:val="pct20" w:color="auto" w:fill="FFFFFF"/>
          </w:tcPr>
          <w:p w:rsidR="00085374" w:rsidRPr="008D20F4" w:rsidRDefault="00085374" w:rsidP="003E18C4">
            <w:r w:rsidRPr="008D20F4">
              <w:t>Elaborado</w:t>
            </w:r>
          </w:p>
        </w:tc>
        <w:tc>
          <w:tcPr>
            <w:tcW w:w="1134" w:type="dxa"/>
            <w:tcBorders>
              <w:bottom w:val="nil"/>
            </w:tcBorders>
            <w:shd w:val="pct20" w:color="auto" w:fill="FFFFFF"/>
          </w:tcPr>
          <w:p w:rsidR="00085374" w:rsidRPr="008D20F4" w:rsidRDefault="00085374" w:rsidP="003E18C4">
            <w:r w:rsidRPr="008D20F4">
              <w:t>Data</w:t>
            </w:r>
          </w:p>
        </w:tc>
        <w:tc>
          <w:tcPr>
            <w:tcW w:w="1134" w:type="dxa"/>
            <w:tcBorders>
              <w:right w:val="nil"/>
            </w:tcBorders>
            <w:shd w:val="pct20" w:color="auto" w:fill="FFFFFF"/>
          </w:tcPr>
          <w:p w:rsidR="00085374" w:rsidRPr="008D20F4" w:rsidRDefault="00085374" w:rsidP="003E18C4">
            <w:r w:rsidRPr="008D20F4">
              <w:t>Verificação</w:t>
            </w:r>
          </w:p>
        </w:tc>
        <w:tc>
          <w:tcPr>
            <w:tcW w:w="992" w:type="dxa"/>
            <w:tcBorders>
              <w:left w:val="nil"/>
              <w:right w:val="nil"/>
            </w:tcBorders>
            <w:shd w:val="pct20" w:color="auto" w:fill="FFFFFF"/>
          </w:tcPr>
          <w:p w:rsidR="00085374" w:rsidRPr="008D20F4" w:rsidRDefault="00085374" w:rsidP="003E18C4"/>
        </w:tc>
        <w:tc>
          <w:tcPr>
            <w:tcW w:w="1134" w:type="dxa"/>
            <w:tcBorders>
              <w:left w:val="nil"/>
              <w:right w:val="single" w:sz="4" w:space="0" w:color="auto"/>
            </w:tcBorders>
            <w:shd w:val="pct20" w:color="auto" w:fill="FFFFFF"/>
          </w:tcPr>
          <w:p w:rsidR="00085374" w:rsidRPr="008D20F4" w:rsidRDefault="00085374" w:rsidP="003E18C4"/>
        </w:tc>
        <w:tc>
          <w:tcPr>
            <w:tcW w:w="1418" w:type="dxa"/>
            <w:tcBorders>
              <w:left w:val="nil"/>
              <w:right w:val="nil"/>
            </w:tcBorders>
            <w:shd w:val="pct20" w:color="auto" w:fill="FFFFFF"/>
          </w:tcPr>
          <w:p w:rsidR="00085374" w:rsidRPr="008D20F4" w:rsidRDefault="00085374" w:rsidP="003E18C4">
            <w:r w:rsidRPr="008D20F4">
              <w:t>Aprovação</w:t>
            </w:r>
          </w:p>
        </w:tc>
        <w:tc>
          <w:tcPr>
            <w:tcW w:w="1134" w:type="dxa"/>
            <w:tcBorders>
              <w:left w:val="nil"/>
              <w:right w:val="nil"/>
            </w:tcBorders>
            <w:shd w:val="pct20" w:color="auto" w:fill="FFFFFF"/>
          </w:tcPr>
          <w:p w:rsidR="00085374" w:rsidRPr="008D20F4" w:rsidRDefault="00085374" w:rsidP="003E18C4"/>
        </w:tc>
        <w:tc>
          <w:tcPr>
            <w:tcW w:w="1275" w:type="dxa"/>
            <w:tcBorders>
              <w:left w:val="nil"/>
            </w:tcBorders>
            <w:shd w:val="pct20" w:color="auto" w:fill="FFFFFF"/>
          </w:tcPr>
          <w:p w:rsidR="00085374" w:rsidRPr="008D20F4" w:rsidRDefault="00085374" w:rsidP="003E18C4"/>
        </w:tc>
      </w:tr>
      <w:tr w:rsidR="004058A2" w:rsidRPr="008D20F4" w:rsidTr="004058A2">
        <w:tc>
          <w:tcPr>
            <w:tcW w:w="709" w:type="dxa"/>
            <w:tcBorders>
              <w:top w:val="nil"/>
              <w:right w:val="single" w:sz="4" w:space="0" w:color="auto"/>
            </w:tcBorders>
            <w:shd w:val="pct20" w:color="auto" w:fill="FFFFFF"/>
          </w:tcPr>
          <w:p w:rsidR="00085374" w:rsidRPr="008D20F4" w:rsidRDefault="00085374" w:rsidP="003E18C4"/>
        </w:tc>
        <w:tc>
          <w:tcPr>
            <w:tcW w:w="1276" w:type="dxa"/>
            <w:tcBorders>
              <w:top w:val="nil"/>
              <w:left w:val="nil"/>
              <w:right w:val="single" w:sz="4" w:space="0" w:color="auto"/>
            </w:tcBorders>
            <w:shd w:val="pct20" w:color="auto" w:fill="FFFFFF"/>
          </w:tcPr>
          <w:p w:rsidR="00085374" w:rsidRPr="008D20F4" w:rsidRDefault="00085374" w:rsidP="003E18C4"/>
        </w:tc>
        <w:tc>
          <w:tcPr>
            <w:tcW w:w="1134" w:type="dxa"/>
            <w:tcBorders>
              <w:top w:val="nil"/>
              <w:left w:val="nil"/>
            </w:tcBorders>
            <w:shd w:val="pct20" w:color="auto" w:fill="FFFFFF"/>
          </w:tcPr>
          <w:p w:rsidR="00085374" w:rsidRPr="008D20F4" w:rsidRDefault="00085374" w:rsidP="003E18C4"/>
        </w:tc>
        <w:tc>
          <w:tcPr>
            <w:tcW w:w="1134" w:type="dxa"/>
            <w:shd w:val="pct20" w:color="auto" w:fill="FFFFFF"/>
          </w:tcPr>
          <w:p w:rsidR="00085374" w:rsidRPr="008D20F4" w:rsidRDefault="00085374" w:rsidP="003E18C4">
            <w:r w:rsidRPr="008D20F4">
              <w:t>Nome</w:t>
            </w:r>
          </w:p>
        </w:tc>
        <w:tc>
          <w:tcPr>
            <w:tcW w:w="992" w:type="dxa"/>
            <w:shd w:val="pct20" w:color="auto" w:fill="FFFFFF"/>
          </w:tcPr>
          <w:p w:rsidR="00085374" w:rsidRPr="008D20F4" w:rsidRDefault="00085374" w:rsidP="003E18C4">
            <w:r w:rsidRPr="008D20F4">
              <w:t>Assinatura</w:t>
            </w:r>
          </w:p>
        </w:tc>
        <w:tc>
          <w:tcPr>
            <w:tcW w:w="1134" w:type="dxa"/>
            <w:shd w:val="pct20" w:color="auto" w:fill="FFFFFF"/>
          </w:tcPr>
          <w:p w:rsidR="00085374" w:rsidRPr="008D20F4" w:rsidRDefault="00085374" w:rsidP="003E18C4">
            <w:r w:rsidRPr="008D20F4">
              <w:t>Data</w:t>
            </w:r>
          </w:p>
        </w:tc>
        <w:tc>
          <w:tcPr>
            <w:tcW w:w="1418" w:type="dxa"/>
            <w:shd w:val="pct20" w:color="auto" w:fill="FFFFFF"/>
          </w:tcPr>
          <w:p w:rsidR="00085374" w:rsidRPr="008D20F4" w:rsidRDefault="00085374" w:rsidP="003E18C4">
            <w:r w:rsidRPr="008D20F4">
              <w:t>Nome</w:t>
            </w:r>
          </w:p>
        </w:tc>
        <w:tc>
          <w:tcPr>
            <w:tcW w:w="1134" w:type="dxa"/>
            <w:shd w:val="pct20" w:color="auto" w:fill="FFFFFF"/>
          </w:tcPr>
          <w:p w:rsidR="00085374" w:rsidRPr="008D20F4" w:rsidRDefault="00085374" w:rsidP="003E18C4">
            <w:r w:rsidRPr="008D20F4">
              <w:t>Assinatura</w:t>
            </w:r>
          </w:p>
        </w:tc>
        <w:tc>
          <w:tcPr>
            <w:tcW w:w="1275" w:type="dxa"/>
            <w:shd w:val="pct20" w:color="auto" w:fill="FFFFFF"/>
          </w:tcPr>
          <w:p w:rsidR="00085374" w:rsidRPr="008D20F4" w:rsidRDefault="00085374" w:rsidP="003E18C4">
            <w:r w:rsidRPr="008D20F4">
              <w:t>Data</w:t>
            </w:r>
          </w:p>
        </w:tc>
      </w:tr>
      <w:tr w:rsidR="00085374" w:rsidRPr="008D20F4" w:rsidTr="004058A2">
        <w:tc>
          <w:tcPr>
            <w:tcW w:w="709" w:type="dxa"/>
          </w:tcPr>
          <w:p w:rsidR="00085374" w:rsidRPr="008D20F4" w:rsidRDefault="0015582B" w:rsidP="00DA2468">
            <w:pPr>
              <w:spacing w:before="60" w:after="60"/>
              <w:jc w:val="left"/>
            </w:pPr>
            <w:r>
              <w:t>V</w:t>
            </w:r>
            <w:r w:rsidR="00DA2468">
              <w:t>1</w:t>
            </w:r>
          </w:p>
        </w:tc>
        <w:tc>
          <w:tcPr>
            <w:tcW w:w="1276" w:type="dxa"/>
          </w:tcPr>
          <w:p w:rsidR="00085374" w:rsidRPr="008D20F4" w:rsidRDefault="00C14097" w:rsidP="003E18C4">
            <w:pPr>
              <w:spacing w:before="60" w:after="60"/>
              <w:jc w:val="left"/>
            </w:pPr>
            <w:r>
              <w:t>Daniel Pimenta</w:t>
            </w:r>
          </w:p>
        </w:tc>
        <w:tc>
          <w:tcPr>
            <w:tcW w:w="1134" w:type="dxa"/>
          </w:tcPr>
          <w:p w:rsidR="001C00F9" w:rsidRPr="008D20F4" w:rsidRDefault="0015582B" w:rsidP="00DA2468">
            <w:pPr>
              <w:pStyle w:val="CommentText"/>
              <w:spacing w:before="60" w:after="60"/>
              <w:jc w:val="left"/>
            </w:pPr>
            <w:r>
              <w:t>20</w:t>
            </w:r>
            <w:r w:rsidR="00DA2468">
              <w:t>1</w:t>
            </w:r>
            <w:r w:rsidR="005613F8">
              <w:t>1-11</w:t>
            </w:r>
            <w:r w:rsidR="00085374" w:rsidRPr="008D20F4">
              <w:t>-</w:t>
            </w:r>
            <w:r w:rsidR="005613F8">
              <w:t>24</w:t>
            </w:r>
          </w:p>
        </w:tc>
        <w:tc>
          <w:tcPr>
            <w:tcW w:w="1134" w:type="dxa"/>
          </w:tcPr>
          <w:p w:rsidR="00085374" w:rsidRPr="008D20F4" w:rsidRDefault="00085374" w:rsidP="003E18C4">
            <w:pPr>
              <w:pStyle w:val="CommentText"/>
              <w:spacing w:before="60" w:after="60"/>
              <w:jc w:val="left"/>
            </w:pPr>
          </w:p>
        </w:tc>
        <w:tc>
          <w:tcPr>
            <w:tcW w:w="992" w:type="dxa"/>
          </w:tcPr>
          <w:p w:rsidR="00085374" w:rsidRPr="008D20F4" w:rsidRDefault="00085374" w:rsidP="003E18C4">
            <w:pPr>
              <w:spacing w:before="60" w:after="60"/>
              <w:jc w:val="left"/>
            </w:pPr>
          </w:p>
        </w:tc>
        <w:tc>
          <w:tcPr>
            <w:tcW w:w="1134" w:type="dxa"/>
          </w:tcPr>
          <w:p w:rsidR="00085374" w:rsidRPr="008D20F4" w:rsidRDefault="00085374" w:rsidP="005613F8">
            <w:pPr>
              <w:spacing w:before="60" w:after="60"/>
              <w:jc w:val="left"/>
            </w:pPr>
          </w:p>
        </w:tc>
        <w:tc>
          <w:tcPr>
            <w:tcW w:w="1418" w:type="dxa"/>
          </w:tcPr>
          <w:p w:rsidR="00085374" w:rsidRPr="008D20F4" w:rsidRDefault="00085374" w:rsidP="003E18C4">
            <w:pPr>
              <w:pStyle w:val="CommentText"/>
              <w:spacing w:before="60" w:after="60"/>
              <w:jc w:val="left"/>
            </w:pPr>
          </w:p>
        </w:tc>
        <w:tc>
          <w:tcPr>
            <w:tcW w:w="1134" w:type="dxa"/>
          </w:tcPr>
          <w:p w:rsidR="00085374" w:rsidRPr="008D20F4" w:rsidRDefault="00085374" w:rsidP="003E18C4">
            <w:pPr>
              <w:spacing w:before="60" w:after="60"/>
              <w:jc w:val="left"/>
            </w:pPr>
          </w:p>
        </w:tc>
        <w:tc>
          <w:tcPr>
            <w:tcW w:w="1275" w:type="dxa"/>
          </w:tcPr>
          <w:p w:rsidR="00085374" w:rsidRPr="008D20F4" w:rsidRDefault="00085374" w:rsidP="003E18C4">
            <w:pPr>
              <w:spacing w:before="60" w:after="60"/>
              <w:jc w:val="left"/>
            </w:pPr>
          </w:p>
        </w:tc>
      </w:tr>
    </w:tbl>
    <w:p w:rsidR="00085374" w:rsidRPr="008D20F4" w:rsidRDefault="00085374" w:rsidP="003E18C4">
      <w:pPr>
        <w:pStyle w:val="CommentText"/>
      </w:pPr>
    </w:p>
    <w:p w:rsidR="00085374" w:rsidRPr="008D20F4" w:rsidRDefault="00085374" w:rsidP="003E18C4">
      <w:pPr>
        <w:ind w:left="-567"/>
      </w:pPr>
      <w:r w:rsidRPr="008D20F4">
        <w:t>Lista de Distribuição</w:t>
      </w:r>
    </w:p>
    <w:tbl>
      <w:tblPr>
        <w:tblW w:w="0" w:type="auto"/>
        <w:tblInd w:w="-459" w:type="dxa"/>
        <w:tblLayout w:type="fixed"/>
        <w:tblLook w:val="0000"/>
      </w:tblPr>
      <w:tblGrid>
        <w:gridCol w:w="10206"/>
      </w:tblGrid>
      <w:tr w:rsidR="00085374" w:rsidRPr="008D20F4">
        <w:tc>
          <w:tcPr>
            <w:tcW w:w="102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85374" w:rsidRPr="008D20F4" w:rsidRDefault="00DA2468" w:rsidP="003E18C4">
            <w:r>
              <w:t>Equipa NSOM</w:t>
            </w:r>
          </w:p>
        </w:tc>
      </w:tr>
    </w:tbl>
    <w:p w:rsidR="00085374" w:rsidRPr="008D20F4" w:rsidRDefault="00085374" w:rsidP="003E18C4">
      <w:pPr>
        <w:pStyle w:val="CommentText"/>
      </w:pPr>
    </w:p>
    <w:p w:rsidR="00085374" w:rsidRPr="008D20F4" w:rsidRDefault="00085374" w:rsidP="003E18C4">
      <w:pPr>
        <w:ind w:left="-567"/>
      </w:pPr>
      <w:r w:rsidRPr="008D20F4">
        <w:t>Histórico do Documento</w:t>
      </w:r>
    </w:p>
    <w:tbl>
      <w:tblPr>
        <w:tblW w:w="10206" w:type="dxa"/>
        <w:tblInd w:w="-45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851"/>
        <w:gridCol w:w="1276"/>
        <w:gridCol w:w="3260"/>
        <w:gridCol w:w="4819"/>
      </w:tblGrid>
      <w:tr w:rsidR="00085374" w:rsidRPr="008D20F4" w:rsidTr="00DA2468">
        <w:tc>
          <w:tcPr>
            <w:tcW w:w="851" w:type="dxa"/>
            <w:shd w:val="pct20" w:color="auto" w:fill="auto"/>
          </w:tcPr>
          <w:p w:rsidR="00085374" w:rsidRPr="008D20F4" w:rsidRDefault="00085374" w:rsidP="003E18C4">
            <w:r w:rsidRPr="008D20F4">
              <w:t>Versão</w:t>
            </w:r>
          </w:p>
        </w:tc>
        <w:tc>
          <w:tcPr>
            <w:tcW w:w="1276" w:type="dxa"/>
            <w:shd w:val="pct20" w:color="auto" w:fill="auto"/>
          </w:tcPr>
          <w:p w:rsidR="00085374" w:rsidRPr="008D20F4" w:rsidRDefault="00085374" w:rsidP="003E18C4">
            <w:r w:rsidRPr="008D20F4">
              <w:t>Data</w:t>
            </w:r>
          </w:p>
        </w:tc>
        <w:tc>
          <w:tcPr>
            <w:tcW w:w="3260" w:type="dxa"/>
            <w:shd w:val="pct20" w:color="auto" w:fill="auto"/>
          </w:tcPr>
          <w:p w:rsidR="00085374" w:rsidRPr="008D20F4" w:rsidRDefault="00085374" w:rsidP="003E18C4">
            <w:r w:rsidRPr="008D20F4">
              <w:t>Elaborado/Verificado/Aprovado</w:t>
            </w:r>
          </w:p>
        </w:tc>
        <w:tc>
          <w:tcPr>
            <w:tcW w:w="4819" w:type="dxa"/>
            <w:shd w:val="pct20" w:color="auto" w:fill="auto"/>
          </w:tcPr>
          <w:p w:rsidR="00085374" w:rsidRPr="008D20F4" w:rsidRDefault="00085374" w:rsidP="003E18C4">
            <w:r w:rsidRPr="008D20F4">
              <w:t>Descrição de alterações</w:t>
            </w:r>
          </w:p>
        </w:tc>
      </w:tr>
      <w:tr w:rsidR="00085374" w:rsidRPr="008D20F4" w:rsidTr="00DA2468">
        <w:tc>
          <w:tcPr>
            <w:tcW w:w="851" w:type="dxa"/>
          </w:tcPr>
          <w:p w:rsidR="00085374" w:rsidRPr="008D20F4" w:rsidRDefault="00DA2468" w:rsidP="00DA2468">
            <w:pPr>
              <w:spacing w:before="60" w:after="60"/>
              <w:jc w:val="left"/>
            </w:pPr>
            <w:r>
              <w:t>V1</w:t>
            </w:r>
          </w:p>
        </w:tc>
        <w:tc>
          <w:tcPr>
            <w:tcW w:w="1276" w:type="dxa"/>
          </w:tcPr>
          <w:p w:rsidR="00085374" w:rsidRPr="008D20F4" w:rsidRDefault="005613F8" w:rsidP="003E18C4">
            <w:pPr>
              <w:spacing w:before="60" w:after="60"/>
              <w:jc w:val="left"/>
            </w:pPr>
            <w:r>
              <w:t>2011-11</w:t>
            </w:r>
            <w:r w:rsidR="00DA2468">
              <w:t>-</w:t>
            </w:r>
            <w:r>
              <w:t>24</w:t>
            </w:r>
          </w:p>
        </w:tc>
        <w:tc>
          <w:tcPr>
            <w:tcW w:w="3260" w:type="dxa"/>
          </w:tcPr>
          <w:p w:rsidR="00085374" w:rsidRPr="008D20F4" w:rsidRDefault="005613F8" w:rsidP="003E18C4">
            <w:pPr>
              <w:spacing w:before="60" w:after="60"/>
              <w:jc w:val="left"/>
            </w:pPr>
            <w:r>
              <w:t>Daniel Pimenta</w:t>
            </w:r>
          </w:p>
        </w:tc>
        <w:tc>
          <w:tcPr>
            <w:tcW w:w="4819" w:type="dxa"/>
          </w:tcPr>
          <w:p w:rsidR="00085374" w:rsidRPr="008D20F4" w:rsidRDefault="00085374" w:rsidP="003E18C4">
            <w:pPr>
              <w:spacing w:before="60" w:after="60"/>
              <w:jc w:val="left"/>
            </w:pPr>
            <w:r w:rsidRPr="008D20F4">
              <w:t>Documento base</w:t>
            </w:r>
          </w:p>
        </w:tc>
      </w:tr>
    </w:tbl>
    <w:p w:rsidR="00085374" w:rsidRPr="008D20F4" w:rsidRDefault="00085374" w:rsidP="003E18C4">
      <w:pPr>
        <w:pStyle w:val="Header"/>
        <w:spacing w:line="360" w:lineRule="auto"/>
      </w:pPr>
    </w:p>
    <w:p w:rsidR="00085374" w:rsidRPr="008D20F4" w:rsidRDefault="00085374" w:rsidP="003E18C4">
      <w:pPr>
        <w:pStyle w:val="Header"/>
        <w:spacing w:line="360" w:lineRule="auto"/>
        <w:sectPr w:rsidR="00085374" w:rsidRPr="008D20F4" w:rsidSect="00C7757F">
          <w:headerReference w:type="first" r:id="rId11"/>
          <w:pgSz w:w="11907" w:h="16840" w:code="9"/>
          <w:pgMar w:top="1418" w:right="1417" w:bottom="1418" w:left="1418" w:header="567" w:footer="284" w:gutter="0"/>
          <w:cols w:space="720"/>
          <w:titlePg/>
        </w:sectPr>
      </w:pPr>
    </w:p>
    <w:p w:rsidR="00085374" w:rsidRPr="008D20F4" w:rsidRDefault="00085374" w:rsidP="003E18C4">
      <w:pPr>
        <w:pStyle w:val="ndice"/>
        <w:rPr>
          <w:rFonts w:ascii="Myriad Pro Black" w:hAnsi="Myriad Pro Black"/>
        </w:rPr>
      </w:pPr>
      <w:r w:rsidRPr="008D20F4">
        <w:rPr>
          <w:rFonts w:ascii="Myriad Pro Black" w:hAnsi="Myriad Pro Black"/>
        </w:rPr>
        <w:lastRenderedPageBreak/>
        <w:t>Índice</w:t>
      </w:r>
    </w:p>
    <w:p w:rsidR="00233AF5" w:rsidRDefault="00E235AF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r w:rsidRPr="00E235AF">
        <w:rPr>
          <w:i/>
        </w:rPr>
        <w:fldChar w:fldCharType="begin"/>
      </w:r>
      <w:r w:rsidR="00815EC7" w:rsidRPr="008D20F4">
        <w:rPr>
          <w:i/>
        </w:rPr>
        <w:instrText xml:space="preserve"> TOC \o </w:instrText>
      </w:r>
      <w:r w:rsidRPr="00E235AF">
        <w:rPr>
          <w:i/>
        </w:rPr>
        <w:fldChar w:fldCharType="separate"/>
      </w:r>
      <w:r w:rsidR="00233AF5">
        <w:t>1</w:t>
      </w:r>
      <w:r w:rsidR="00233AF5"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  <w:tab/>
      </w:r>
      <w:r w:rsidR="00233AF5">
        <w:t>Objectivo</w:t>
      </w:r>
      <w:r w:rsidR="00233AF5">
        <w:tab/>
      </w:r>
      <w:r>
        <w:fldChar w:fldCharType="begin"/>
      </w:r>
      <w:r w:rsidR="00233AF5">
        <w:instrText xml:space="preserve"> PAGEREF _Toc309912999 \h </w:instrText>
      </w:r>
      <w:r>
        <w:fldChar w:fldCharType="separate"/>
      </w:r>
      <w:r w:rsidR="00233AF5">
        <w:t>4</w:t>
      </w:r>
      <w:r>
        <w:fldChar w:fldCharType="end"/>
      </w:r>
    </w:p>
    <w:p w:rsidR="00233AF5" w:rsidRDefault="00233AF5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r>
        <w:t>2</w:t>
      </w:r>
      <w:r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  <w:tab/>
      </w:r>
      <w:r>
        <w:t>Requisitos de instalação</w:t>
      </w:r>
      <w:r>
        <w:tab/>
      </w:r>
      <w:r w:rsidR="00E235AF">
        <w:fldChar w:fldCharType="begin"/>
      </w:r>
      <w:r>
        <w:instrText xml:space="preserve"> PAGEREF _Toc309913000 \h </w:instrText>
      </w:r>
      <w:r w:rsidR="00E235AF">
        <w:fldChar w:fldCharType="separate"/>
      </w:r>
      <w:r>
        <w:t>5</w:t>
      </w:r>
      <w:r w:rsidR="00E235AF">
        <w:fldChar w:fldCharType="end"/>
      </w:r>
    </w:p>
    <w:p w:rsidR="00233AF5" w:rsidRDefault="00233AF5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r>
        <w:t>3</w:t>
      </w:r>
      <w:r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  <w:tab/>
      </w:r>
      <w:r>
        <w:t>Instalação do Oracle 11g</w:t>
      </w:r>
      <w:r>
        <w:tab/>
      </w:r>
      <w:r w:rsidR="00E235AF">
        <w:fldChar w:fldCharType="begin"/>
      </w:r>
      <w:r>
        <w:instrText xml:space="preserve"> PAGEREF _Toc309913001 \h </w:instrText>
      </w:r>
      <w:r w:rsidR="00E235AF">
        <w:fldChar w:fldCharType="separate"/>
      </w:r>
      <w:r>
        <w:t>6</w:t>
      </w:r>
      <w:r w:rsidR="00E235AF">
        <w:fldChar w:fldCharType="end"/>
      </w:r>
    </w:p>
    <w:p w:rsidR="00233AF5" w:rsidRDefault="00233AF5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r>
        <w:t>4</w:t>
      </w:r>
      <w:r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  <w:tab/>
      </w:r>
      <w:r>
        <w:t>Criação dos Tablespaces e Users</w:t>
      </w:r>
      <w:r>
        <w:tab/>
      </w:r>
      <w:r w:rsidR="00E235AF">
        <w:fldChar w:fldCharType="begin"/>
      </w:r>
      <w:r>
        <w:instrText xml:space="preserve"> PAGEREF _Toc309913002 \h </w:instrText>
      </w:r>
      <w:r w:rsidR="00E235AF">
        <w:fldChar w:fldCharType="separate"/>
      </w:r>
      <w:r>
        <w:t>10</w:t>
      </w:r>
      <w:r w:rsidR="00E235AF">
        <w:fldChar w:fldCharType="end"/>
      </w:r>
    </w:p>
    <w:p w:rsidR="00233AF5" w:rsidRDefault="00233AF5">
      <w:pPr>
        <w:pStyle w:val="TOC2"/>
        <w:rPr>
          <w:rFonts w:asciiTheme="minorHAnsi" w:eastAsiaTheme="minorEastAsia" w:hAnsiTheme="minorHAnsi" w:cstheme="minorBidi"/>
          <w:szCs w:val="22"/>
          <w:lang w:eastAsia="pt-PT"/>
        </w:rPr>
      </w:pPr>
      <w:r>
        <w:t>4.1</w:t>
      </w:r>
      <w:r>
        <w:rPr>
          <w:rFonts w:asciiTheme="minorHAnsi" w:eastAsiaTheme="minorEastAsia" w:hAnsiTheme="minorHAnsi" w:cstheme="minorBidi"/>
          <w:szCs w:val="22"/>
          <w:lang w:eastAsia="pt-PT"/>
        </w:rPr>
        <w:tab/>
      </w:r>
      <w:r>
        <w:t>Criação dos tablespaces</w:t>
      </w:r>
      <w:r>
        <w:tab/>
      </w:r>
      <w:r w:rsidR="00E235AF">
        <w:fldChar w:fldCharType="begin"/>
      </w:r>
      <w:r>
        <w:instrText xml:space="preserve"> PAGEREF _Toc309913003 \h </w:instrText>
      </w:r>
      <w:r w:rsidR="00E235AF">
        <w:fldChar w:fldCharType="separate"/>
      </w:r>
      <w:r>
        <w:t>10</w:t>
      </w:r>
      <w:r w:rsidR="00E235AF">
        <w:fldChar w:fldCharType="end"/>
      </w:r>
    </w:p>
    <w:p w:rsidR="00233AF5" w:rsidRDefault="00233AF5">
      <w:pPr>
        <w:pStyle w:val="TOC2"/>
        <w:rPr>
          <w:rFonts w:asciiTheme="minorHAnsi" w:eastAsiaTheme="minorEastAsia" w:hAnsiTheme="minorHAnsi" w:cstheme="minorBidi"/>
          <w:szCs w:val="22"/>
          <w:lang w:eastAsia="pt-PT"/>
        </w:rPr>
      </w:pPr>
      <w:r>
        <w:t>4.2</w:t>
      </w:r>
      <w:r>
        <w:rPr>
          <w:rFonts w:asciiTheme="minorHAnsi" w:eastAsiaTheme="minorEastAsia" w:hAnsiTheme="minorHAnsi" w:cstheme="minorBidi"/>
          <w:szCs w:val="22"/>
          <w:lang w:eastAsia="pt-PT"/>
        </w:rPr>
        <w:tab/>
      </w:r>
      <w:r>
        <w:t>Criação dos users</w:t>
      </w:r>
      <w:r>
        <w:tab/>
      </w:r>
      <w:r w:rsidR="00E235AF">
        <w:fldChar w:fldCharType="begin"/>
      </w:r>
      <w:r>
        <w:instrText xml:space="preserve"> PAGEREF _Toc309913004 \h </w:instrText>
      </w:r>
      <w:r w:rsidR="00E235AF">
        <w:fldChar w:fldCharType="separate"/>
      </w:r>
      <w:r>
        <w:t>10</w:t>
      </w:r>
      <w:r w:rsidR="00E235AF">
        <w:fldChar w:fldCharType="end"/>
      </w:r>
    </w:p>
    <w:p w:rsidR="00233AF5" w:rsidRDefault="00233AF5">
      <w:pPr>
        <w:pStyle w:val="TOC2"/>
        <w:rPr>
          <w:rFonts w:asciiTheme="minorHAnsi" w:eastAsiaTheme="minorEastAsia" w:hAnsiTheme="minorHAnsi" w:cstheme="minorBidi"/>
          <w:szCs w:val="22"/>
          <w:lang w:eastAsia="pt-PT"/>
        </w:rPr>
      </w:pPr>
      <w:r>
        <w:t>4.3</w:t>
      </w:r>
      <w:r>
        <w:rPr>
          <w:rFonts w:asciiTheme="minorHAnsi" w:eastAsiaTheme="minorEastAsia" w:hAnsiTheme="minorHAnsi" w:cstheme="minorBidi"/>
          <w:szCs w:val="22"/>
          <w:lang w:eastAsia="pt-PT"/>
        </w:rPr>
        <w:tab/>
      </w:r>
      <w:r>
        <w:t>Permissões de directório</w:t>
      </w:r>
      <w:r>
        <w:tab/>
      </w:r>
      <w:r w:rsidR="00E235AF">
        <w:fldChar w:fldCharType="begin"/>
      </w:r>
      <w:r>
        <w:instrText xml:space="preserve"> PAGEREF _Toc309913005 \h </w:instrText>
      </w:r>
      <w:r w:rsidR="00E235AF">
        <w:fldChar w:fldCharType="separate"/>
      </w:r>
      <w:r>
        <w:t>10</w:t>
      </w:r>
      <w:r w:rsidR="00E235AF">
        <w:fldChar w:fldCharType="end"/>
      </w:r>
    </w:p>
    <w:p w:rsidR="00233AF5" w:rsidRDefault="00233AF5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r>
        <w:t>5</w:t>
      </w:r>
      <w:r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  <w:tab/>
      </w:r>
      <w:r>
        <w:t>Importação do Datapump</w:t>
      </w:r>
      <w:r>
        <w:tab/>
      </w:r>
      <w:r w:rsidR="00E235AF">
        <w:fldChar w:fldCharType="begin"/>
      </w:r>
      <w:r>
        <w:instrText xml:space="preserve"> PAGEREF _Toc309913006 \h </w:instrText>
      </w:r>
      <w:r w:rsidR="00E235AF">
        <w:fldChar w:fldCharType="separate"/>
      </w:r>
      <w:r>
        <w:t>11</w:t>
      </w:r>
      <w:r w:rsidR="00E235AF">
        <w:fldChar w:fldCharType="end"/>
      </w:r>
    </w:p>
    <w:p w:rsidR="00233AF5" w:rsidRDefault="00233AF5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</w:pPr>
      <w:r>
        <w:t>6</w:t>
      </w:r>
      <w:r>
        <w:rPr>
          <w:rFonts w:asciiTheme="minorHAnsi" w:eastAsiaTheme="minorEastAsia" w:hAnsiTheme="minorHAnsi" w:cstheme="minorBidi"/>
          <w:b w:val="0"/>
          <w:sz w:val="22"/>
          <w:szCs w:val="22"/>
          <w:lang w:eastAsia="pt-PT"/>
        </w:rPr>
        <w:tab/>
      </w:r>
      <w:r>
        <w:t>Instalação do Order Care</w:t>
      </w:r>
      <w:r>
        <w:tab/>
      </w:r>
      <w:r w:rsidR="00E235AF">
        <w:fldChar w:fldCharType="begin"/>
      </w:r>
      <w:r>
        <w:instrText xml:space="preserve"> PAGEREF _Toc309913007 \h </w:instrText>
      </w:r>
      <w:r w:rsidR="00E235AF">
        <w:fldChar w:fldCharType="separate"/>
      </w:r>
      <w:r>
        <w:t>12</w:t>
      </w:r>
      <w:r w:rsidR="00E235AF">
        <w:fldChar w:fldCharType="end"/>
      </w:r>
    </w:p>
    <w:p w:rsidR="00654CC6" w:rsidRDefault="00E235AF" w:rsidP="005613F8">
      <w:pPr>
        <w:pStyle w:val="Heading1"/>
        <w:numPr>
          <w:ilvl w:val="0"/>
          <w:numId w:val="0"/>
        </w:numPr>
        <w:ind w:left="720"/>
        <w:rPr>
          <w:noProof/>
        </w:rPr>
      </w:pPr>
      <w:r w:rsidRPr="008D20F4">
        <w:rPr>
          <w:noProof/>
        </w:rPr>
        <w:fldChar w:fldCharType="end"/>
      </w:r>
      <w:r w:rsidR="00654CC6">
        <w:rPr>
          <w:noProof/>
        </w:rPr>
        <w:br w:type="page"/>
      </w:r>
    </w:p>
    <w:p w:rsidR="00974B6D" w:rsidRDefault="00974B6D" w:rsidP="005613F8">
      <w:pPr>
        <w:pStyle w:val="Heading1"/>
      </w:pPr>
      <w:bookmarkStart w:id="0" w:name="_Toc299974996"/>
      <w:bookmarkStart w:id="1" w:name="_Toc309912999"/>
      <w:r>
        <w:lastRenderedPageBreak/>
        <w:t>Objectivo</w:t>
      </w:r>
      <w:bookmarkEnd w:id="0"/>
      <w:bookmarkEnd w:id="1"/>
    </w:p>
    <w:p w:rsidR="00974B6D" w:rsidRDefault="00974B6D" w:rsidP="00974B6D">
      <w:r>
        <w:t xml:space="preserve">O objectivo deste documento é, no âmbito do projecto NSOM, </w:t>
      </w:r>
      <w:r w:rsidR="00D06F81">
        <w:t>identificar</w:t>
      </w:r>
      <w:r>
        <w:t xml:space="preserve"> </w:t>
      </w:r>
      <w:r w:rsidR="00D06F81">
        <w:t xml:space="preserve">as ações necessárias à instalação do ambiente de desenvolvimento </w:t>
      </w:r>
      <w:r w:rsidR="00F8426C">
        <w:t>baseado na plataforma Order</w:t>
      </w:r>
      <w:r w:rsidR="00D06F81">
        <w:t xml:space="preserve">Care versão </w:t>
      </w:r>
      <w:r w:rsidR="005613F8">
        <w:t>5.1</w:t>
      </w:r>
      <w:r w:rsidR="00D06F81">
        <w:t>, em computador</w:t>
      </w:r>
      <w:r w:rsidR="00DF0BC2">
        <w:t xml:space="preserve"> pessoal</w:t>
      </w:r>
      <w:r w:rsidR="00D06F81">
        <w:t xml:space="preserve"> onde esteja instalada a Estação Padrão PTSI </w:t>
      </w:r>
      <w:r w:rsidR="00DF0BC2">
        <w:t>suportada</w:t>
      </w:r>
      <w:r w:rsidR="00D06F81">
        <w:t xml:space="preserve"> no Sistema Operativo Windows 7</w:t>
      </w:r>
      <w:r w:rsidR="00617868">
        <w:t>.</w:t>
      </w:r>
    </w:p>
    <w:p w:rsidR="00233AF5" w:rsidRDefault="00233AF5">
      <w:pPr>
        <w:spacing w:before="0" w:line="240" w:lineRule="auto"/>
        <w:jc w:val="left"/>
      </w:pPr>
      <w:r>
        <w:br w:type="page"/>
      </w:r>
    </w:p>
    <w:p w:rsidR="00B83684" w:rsidRPr="00B83684" w:rsidRDefault="00B83684" w:rsidP="00B83684">
      <w:pPr>
        <w:pStyle w:val="ListParagraph"/>
        <w:keepNext/>
        <w:numPr>
          <w:ilvl w:val="0"/>
          <w:numId w:val="2"/>
        </w:numPr>
        <w:spacing w:before="240" w:after="120"/>
        <w:contextualSpacing w:val="0"/>
        <w:outlineLvl w:val="1"/>
        <w:rPr>
          <w:rFonts w:ascii="Myriad Pro Black" w:hAnsi="Myriad Pro Black"/>
          <w:b/>
          <w:vanish/>
          <w:sz w:val="26"/>
        </w:rPr>
      </w:pPr>
    </w:p>
    <w:p w:rsidR="00B83684" w:rsidRPr="00B83684" w:rsidRDefault="00B83684" w:rsidP="00B83684">
      <w:pPr>
        <w:pStyle w:val="ListParagraph"/>
        <w:keepNext/>
        <w:numPr>
          <w:ilvl w:val="0"/>
          <w:numId w:val="2"/>
        </w:numPr>
        <w:spacing w:before="240" w:after="120"/>
        <w:contextualSpacing w:val="0"/>
        <w:outlineLvl w:val="1"/>
        <w:rPr>
          <w:rFonts w:ascii="Myriad Pro Black" w:hAnsi="Myriad Pro Black"/>
          <w:b/>
          <w:vanish/>
          <w:sz w:val="26"/>
        </w:rPr>
      </w:pPr>
    </w:p>
    <w:p w:rsidR="00DB65A7" w:rsidRDefault="00DB65A7" w:rsidP="00233AF5">
      <w:pPr>
        <w:pStyle w:val="Heading1"/>
      </w:pPr>
      <w:bookmarkStart w:id="2" w:name="_Toc309913000"/>
      <w:r w:rsidRPr="00891234">
        <w:t>Requisitos de instalação</w:t>
      </w:r>
      <w:bookmarkEnd w:id="2"/>
    </w:p>
    <w:tbl>
      <w:tblPr>
        <w:tblW w:w="6920" w:type="dxa"/>
        <w:jc w:val="center"/>
        <w:tblInd w:w="-5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2400"/>
        <w:gridCol w:w="4520"/>
      </w:tblGrid>
      <w:tr w:rsidR="00DB65A7" w:rsidRPr="005E7D0B" w:rsidTr="005E7D0B">
        <w:trPr>
          <w:trHeight w:val="300"/>
          <w:jc w:val="center"/>
        </w:trPr>
        <w:tc>
          <w:tcPr>
            <w:tcW w:w="2400" w:type="dxa"/>
            <w:shd w:val="clear" w:color="auto" w:fill="auto"/>
            <w:noWrap/>
            <w:vAlign w:val="bottom"/>
            <w:hideMark/>
          </w:tcPr>
          <w:p w:rsidR="00DB65A7" w:rsidRPr="005E7D0B" w:rsidRDefault="00DB65A7" w:rsidP="003E18C4">
            <w:pPr>
              <w:spacing w:before="0"/>
              <w:jc w:val="left"/>
              <w:rPr>
                <w:rFonts w:cs="Calibri"/>
                <w:b/>
                <w:color w:val="000000"/>
                <w:lang w:eastAsia="pt-PT"/>
              </w:rPr>
            </w:pPr>
            <w:r w:rsidRPr="005E7D0B">
              <w:rPr>
                <w:rFonts w:cs="Calibri"/>
                <w:b/>
                <w:color w:val="000000"/>
                <w:lang w:eastAsia="pt-PT"/>
              </w:rPr>
              <w:t>Sistema operativo</w:t>
            </w:r>
          </w:p>
        </w:tc>
        <w:tc>
          <w:tcPr>
            <w:tcW w:w="4520" w:type="dxa"/>
            <w:shd w:val="clear" w:color="auto" w:fill="auto"/>
            <w:noWrap/>
            <w:vAlign w:val="bottom"/>
            <w:hideMark/>
          </w:tcPr>
          <w:p w:rsidR="00DB65A7" w:rsidRPr="005E7D0B" w:rsidRDefault="00DB65A7" w:rsidP="00D06F81">
            <w:pPr>
              <w:spacing w:before="0"/>
              <w:jc w:val="left"/>
              <w:rPr>
                <w:rFonts w:cs="Calibri"/>
                <w:color w:val="000000"/>
                <w:lang w:eastAsia="pt-PT"/>
              </w:rPr>
            </w:pPr>
            <w:r w:rsidRPr="005E7D0B">
              <w:rPr>
                <w:rFonts w:cs="Calibri"/>
                <w:color w:val="000000"/>
                <w:lang w:eastAsia="pt-PT"/>
              </w:rPr>
              <w:t xml:space="preserve">Windows </w:t>
            </w:r>
            <w:r w:rsidR="00D06F81" w:rsidRPr="005E7D0B">
              <w:rPr>
                <w:rFonts w:cs="Calibri"/>
                <w:color w:val="000000"/>
                <w:lang w:eastAsia="pt-PT"/>
              </w:rPr>
              <w:t xml:space="preserve">7 Professional </w:t>
            </w:r>
          </w:p>
        </w:tc>
      </w:tr>
      <w:tr w:rsidR="005E7D0B" w:rsidRPr="005E7D0B" w:rsidTr="005E7D0B">
        <w:trPr>
          <w:trHeight w:val="543"/>
          <w:jc w:val="center"/>
        </w:trPr>
        <w:tc>
          <w:tcPr>
            <w:tcW w:w="2400" w:type="dxa"/>
            <w:shd w:val="clear" w:color="auto" w:fill="auto"/>
            <w:noWrap/>
            <w:vAlign w:val="center"/>
            <w:hideMark/>
          </w:tcPr>
          <w:p w:rsidR="005E7D0B" w:rsidRPr="005E7D0B" w:rsidRDefault="005E7D0B" w:rsidP="005E7D0B">
            <w:pPr>
              <w:spacing w:before="0"/>
              <w:jc w:val="left"/>
              <w:rPr>
                <w:rFonts w:cs="Calibri"/>
                <w:b/>
                <w:color w:val="000000"/>
                <w:lang w:eastAsia="pt-PT"/>
              </w:rPr>
            </w:pPr>
            <w:r w:rsidRPr="005E7D0B">
              <w:rPr>
                <w:rFonts w:cs="Calibri"/>
                <w:b/>
                <w:color w:val="000000"/>
                <w:lang w:eastAsia="pt-PT"/>
              </w:rPr>
              <w:t>Privilégios</w:t>
            </w:r>
          </w:p>
        </w:tc>
        <w:tc>
          <w:tcPr>
            <w:tcW w:w="4520" w:type="dxa"/>
            <w:shd w:val="clear" w:color="auto" w:fill="auto"/>
            <w:noWrap/>
            <w:vAlign w:val="center"/>
            <w:hideMark/>
          </w:tcPr>
          <w:p w:rsidR="005E7D0B" w:rsidRPr="005E7D0B" w:rsidRDefault="005E7D0B" w:rsidP="00D57658">
            <w:pPr>
              <w:spacing w:before="0"/>
              <w:jc w:val="left"/>
              <w:rPr>
                <w:rFonts w:cs="Calibri"/>
                <w:color w:val="000000"/>
                <w:lang w:eastAsia="pt-PT"/>
              </w:rPr>
            </w:pPr>
            <w:r w:rsidRPr="005E7D0B">
              <w:rPr>
                <w:rFonts w:cs="Calibri"/>
                <w:color w:val="000000"/>
                <w:lang w:eastAsia="pt-PT"/>
              </w:rPr>
              <w:t xml:space="preserve">Utilizador com </w:t>
            </w:r>
            <w:r>
              <w:rPr>
                <w:rFonts w:cs="Calibri"/>
                <w:color w:val="000000"/>
                <w:lang w:eastAsia="pt-PT"/>
              </w:rPr>
              <w:t>privilégios</w:t>
            </w:r>
            <w:r w:rsidRPr="005E7D0B">
              <w:rPr>
                <w:rFonts w:cs="Calibri"/>
                <w:color w:val="000000"/>
                <w:lang w:eastAsia="pt-PT"/>
              </w:rPr>
              <w:t xml:space="preserve"> </w:t>
            </w:r>
            <w:r w:rsidR="00D57658">
              <w:rPr>
                <w:rFonts w:cs="Calibri"/>
                <w:color w:val="000000"/>
                <w:lang w:eastAsia="pt-PT"/>
              </w:rPr>
              <w:t>de administração</w:t>
            </w:r>
            <w:r w:rsidRPr="005E7D0B">
              <w:rPr>
                <w:rFonts w:cs="Calibri"/>
                <w:color w:val="000000"/>
                <w:lang w:eastAsia="pt-PT"/>
              </w:rPr>
              <w:t xml:space="preserve"> para</w:t>
            </w:r>
            <w:r>
              <w:rPr>
                <w:rFonts w:cs="Calibri"/>
                <w:color w:val="000000"/>
                <w:lang w:eastAsia="pt-PT"/>
              </w:rPr>
              <w:t xml:space="preserve"> i</w:t>
            </w:r>
            <w:r w:rsidRPr="005E7D0B">
              <w:rPr>
                <w:rFonts w:cs="Calibri"/>
                <w:color w:val="000000"/>
                <w:lang w:eastAsia="pt-PT"/>
              </w:rPr>
              <w:t>nstalação das aplicações / serviços</w:t>
            </w:r>
            <w:r>
              <w:rPr>
                <w:rFonts w:cs="Calibri"/>
                <w:color w:val="000000"/>
                <w:lang w:eastAsia="pt-PT"/>
              </w:rPr>
              <w:t xml:space="preserve"> </w:t>
            </w:r>
            <w:r w:rsidRPr="005E7D0B">
              <w:rPr>
                <w:rFonts w:cs="Calibri"/>
                <w:color w:val="000000"/>
                <w:lang w:eastAsia="pt-PT"/>
              </w:rPr>
              <w:t>mencionados.</w:t>
            </w:r>
          </w:p>
        </w:tc>
      </w:tr>
      <w:tr w:rsidR="00DB65A7" w:rsidRPr="005E7D0B" w:rsidTr="005E7D0B">
        <w:trPr>
          <w:trHeight w:val="300"/>
          <w:jc w:val="center"/>
        </w:trPr>
        <w:tc>
          <w:tcPr>
            <w:tcW w:w="2400" w:type="dxa"/>
            <w:shd w:val="clear" w:color="auto" w:fill="auto"/>
            <w:noWrap/>
            <w:vAlign w:val="bottom"/>
            <w:hideMark/>
          </w:tcPr>
          <w:p w:rsidR="00DB65A7" w:rsidRPr="005E7D0B" w:rsidRDefault="00DB65A7" w:rsidP="003E18C4">
            <w:pPr>
              <w:spacing w:before="0"/>
              <w:jc w:val="left"/>
              <w:rPr>
                <w:rFonts w:cs="Calibri"/>
                <w:b/>
                <w:color w:val="000000"/>
                <w:lang w:eastAsia="pt-PT"/>
              </w:rPr>
            </w:pPr>
            <w:r w:rsidRPr="005E7D0B">
              <w:rPr>
                <w:rFonts w:cs="Calibri"/>
                <w:b/>
                <w:color w:val="000000"/>
                <w:lang w:eastAsia="pt-PT"/>
              </w:rPr>
              <w:t>RAM</w:t>
            </w:r>
          </w:p>
        </w:tc>
        <w:tc>
          <w:tcPr>
            <w:tcW w:w="4520" w:type="dxa"/>
            <w:shd w:val="clear" w:color="auto" w:fill="auto"/>
            <w:noWrap/>
            <w:vAlign w:val="bottom"/>
            <w:hideMark/>
          </w:tcPr>
          <w:p w:rsidR="00DB65A7" w:rsidRPr="005E7D0B" w:rsidRDefault="005613F8" w:rsidP="003E18C4">
            <w:pPr>
              <w:spacing w:before="0"/>
              <w:jc w:val="left"/>
              <w:rPr>
                <w:rFonts w:cs="Calibri"/>
                <w:color w:val="000000"/>
                <w:lang w:eastAsia="pt-PT"/>
              </w:rPr>
            </w:pPr>
            <w:r>
              <w:rPr>
                <w:rFonts w:cs="Calibri"/>
                <w:color w:val="000000"/>
                <w:lang w:eastAsia="pt-PT"/>
              </w:rPr>
              <w:t>4</w:t>
            </w:r>
            <w:r w:rsidR="00D06F81" w:rsidRPr="005E7D0B">
              <w:rPr>
                <w:rFonts w:cs="Calibri"/>
                <w:color w:val="000000"/>
                <w:lang w:eastAsia="pt-PT"/>
              </w:rPr>
              <w:t xml:space="preserve"> </w:t>
            </w:r>
            <w:r w:rsidR="00DB65A7" w:rsidRPr="005E7D0B">
              <w:rPr>
                <w:rFonts w:cs="Calibri"/>
                <w:color w:val="000000"/>
                <w:lang w:eastAsia="pt-PT"/>
              </w:rPr>
              <w:t>GB</w:t>
            </w:r>
          </w:p>
        </w:tc>
      </w:tr>
      <w:tr w:rsidR="00DB65A7" w:rsidRPr="005E7D0B" w:rsidTr="005E7D0B">
        <w:trPr>
          <w:trHeight w:val="300"/>
          <w:jc w:val="center"/>
        </w:trPr>
        <w:tc>
          <w:tcPr>
            <w:tcW w:w="2400" w:type="dxa"/>
            <w:shd w:val="clear" w:color="auto" w:fill="auto"/>
            <w:noWrap/>
            <w:vAlign w:val="bottom"/>
            <w:hideMark/>
          </w:tcPr>
          <w:p w:rsidR="00DB65A7" w:rsidRPr="005E7D0B" w:rsidRDefault="00DB65A7" w:rsidP="003E18C4">
            <w:pPr>
              <w:spacing w:before="0"/>
              <w:jc w:val="left"/>
              <w:rPr>
                <w:rFonts w:cs="Calibri"/>
                <w:b/>
                <w:color w:val="000000"/>
                <w:lang w:eastAsia="pt-PT"/>
              </w:rPr>
            </w:pPr>
            <w:r w:rsidRPr="005E7D0B">
              <w:rPr>
                <w:rFonts w:cs="Calibri"/>
                <w:b/>
                <w:color w:val="000000"/>
                <w:lang w:eastAsia="pt-PT"/>
              </w:rPr>
              <w:t>Espaço em disco</w:t>
            </w:r>
          </w:p>
        </w:tc>
        <w:tc>
          <w:tcPr>
            <w:tcW w:w="4520" w:type="dxa"/>
            <w:shd w:val="clear" w:color="auto" w:fill="auto"/>
            <w:noWrap/>
            <w:vAlign w:val="bottom"/>
            <w:hideMark/>
          </w:tcPr>
          <w:p w:rsidR="00DB65A7" w:rsidRPr="005E7D0B" w:rsidRDefault="005613F8" w:rsidP="003E18C4">
            <w:pPr>
              <w:spacing w:before="0"/>
              <w:jc w:val="left"/>
              <w:rPr>
                <w:rFonts w:cs="Calibri"/>
                <w:color w:val="000000"/>
                <w:lang w:eastAsia="pt-PT"/>
              </w:rPr>
            </w:pPr>
            <w:r>
              <w:rPr>
                <w:rFonts w:cs="Calibri"/>
                <w:color w:val="000000"/>
                <w:lang w:eastAsia="pt-PT"/>
              </w:rPr>
              <w:t>7</w:t>
            </w:r>
            <w:r w:rsidR="00D06F81" w:rsidRPr="005E7D0B">
              <w:rPr>
                <w:rFonts w:cs="Calibri"/>
                <w:color w:val="000000"/>
                <w:lang w:eastAsia="pt-PT"/>
              </w:rPr>
              <w:t xml:space="preserve"> </w:t>
            </w:r>
            <w:r w:rsidR="00DB65A7" w:rsidRPr="005E7D0B">
              <w:rPr>
                <w:rFonts w:cs="Calibri"/>
                <w:color w:val="000000"/>
                <w:lang w:eastAsia="pt-PT"/>
              </w:rPr>
              <w:t>GB</w:t>
            </w:r>
          </w:p>
        </w:tc>
      </w:tr>
    </w:tbl>
    <w:p w:rsidR="00233AF5" w:rsidRDefault="00233AF5" w:rsidP="00233AF5">
      <w:pPr>
        <w:pStyle w:val="Heading1"/>
        <w:numPr>
          <w:ilvl w:val="0"/>
          <w:numId w:val="0"/>
        </w:numPr>
        <w:ind w:left="720"/>
      </w:pPr>
    </w:p>
    <w:p w:rsidR="00233AF5" w:rsidRDefault="00233AF5" w:rsidP="00233AF5">
      <w:pPr>
        <w:rPr>
          <w:rFonts w:ascii="Myriad Pro Black" w:hAnsi="Myriad Pro Black"/>
          <w:kern w:val="28"/>
          <w:sz w:val="28"/>
          <w:szCs w:val="28"/>
        </w:rPr>
      </w:pPr>
      <w:r>
        <w:br w:type="page"/>
      </w:r>
    </w:p>
    <w:p w:rsidR="005613F8" w:rsidRDefault="005613F8" w:rsidP="005613F8">
      <w:pPr>
        <w:pStyle w:val="Heading1"/>
      </w:pPr>
      <w:bookmarkStart w:id="3" w:name="_Toc309913001"/>
      <w:r>
        <w:lastRenderedPageBreak/>
        <w:t>Instalação do Oracle 11g</w:t>
      </w:r>
      <w:bookmarkEnd w:id="3"/>
    </w:p>
    <w:p w:rsidR="005613F8" w:rsidRDefault="005613F8" w:rsidP="005613F8">
      <w:r>
        <w:t>Executar o ficheiro setup.exe na pasta do instalador do Oracle 11g.</w:t>
      </w:r>
    </w:p>
    <w:p w:rsidR="005613F8" w:rsidRDefault="005613F8" w:rsidP="005613F8">
      <w:r>
        <w:t>Remover o visto na opção, “I wish to receive security updates via My Oracle Support”;</w:t>
      </w:r>
    </w:p>
    <w:p w:rsidR="005613F8" w:rsidRDefault="005613F8" w:rsidP="005613F8">
      <w:pPr>
        <w:spacing w:before="0" w:line="240" w:lineRule="auto"/>
        <w:jc w:val="center"/>
      </w:pPr>
      <w:r w:rsidRPr="005613F8">
        <w:rPr>
          <w:noProof/>
          <w:lang w:eastAsia="pt-PT"/>
        </w:rPr>
        <w:drawing>
          <wp:inline distT="0" distB="0" distL="0" distR="0">
            <wp:extent cx="4310611" cy="3240000"/>
            <wp:effectExtent l="1905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611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5613F8" w:rsidRDefault="005613F8" w:rsidP="005613F8">
      <w:r w:rsidRPr="005613F8">
        <w:lastRenderedPageBreak/>
        <w:t>Seleccionar a opção “</w:t>
      </w:r>
      <w:r w:rsidRPr="005613F8">
        <w:rPr>
          <w:b/>
          <w:i/>
        </w:rPr>
        <w:t>Yes</w:t>
      </w:r>
      <w:r w:rsidRPr="005613F8">
        <w:t>”;</w:t>
      </w:r>
    </w:p>
    <w:p w:rsidR="005613F8" w:rsidRDefault="005613F8" w:rsidP="005613F8">
      <w:pPr>
        <w:jc w:val="center"/>
      </w:pPr>
      <w:r w:rsidRPr="005613F8">
        <w:rPr>
          <w:noProof/>
          <w:lang w:eastAsia="pt-PT"/>
        </w:rPr>
        <w:drawing>
          <wp:inline distT="0" distB="0" distL="0" distR="0">
            <wp:extent cx="3240000" cy="1091414"/>
            <wp:effectExtent l="19050" t="0" r="0" b="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091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3F8" w:rsidRDefault="005613F8" w:rsidP="005613F8">
      <w:r w:rsidRPr="005613F8">
        <w:t>Seleccionar a opção “</w:t>
      </w:r>
      <w:r w:rsidRPr="005613F8">
        <w:rPr>
          <w:b/>
          <w:i/>
        </w:rPr>
        <w:t>Create and configure a database</w:t>
      </w:r>
      <w:r w:rsidRPr="005613F8">
        <w:t>”;</w:t>
      </w:r>
    </w:p>
    <w:p w:rsidR="005613F8" w:rsidRDefault="005613F8" w:rsidP="005613F8">
      <w:pPr>
        <w:jc w:val="center"/>
      </w:pPr>
      <w:r w:rsidRPr="005613F8">
        <w:rPr>
          <w:noProof/>
          <w:lang w:eastAsia="pt-PT"/>
        </w:rPr>
        <w:drawing>
          <wp:inline distT="0" distB="0" distL="0" distR="0">
            <wp:extent cx="4318405" cy="3240000"/>
            <wp:effectExtent l="19050" t="0" r="5945" b="0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405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3F8" w:rsidRDefault="005613F8">
      <w:pPr>
        <w:spacing w:before="0" w:line="240" w:lineRule="auto"/>
        <w:jc w:val="left"/>
      </w:pPr>
      <w:r>
        <w:br w:type="page"/>
      </w:r>
    </w:p>
    <w:p w:rsidR="005613F8" w:rsidRDefault="005613F8" w:rsidP="005613F8">
      <w:r w:rsidRPr="005613F8">
        <w:lastRenderedPageBreak/>
        <w:t>Seleccionar “</w:t>
      </w:r>
      <w:r w:rsidRPr="005613F8">
        <w:rPr>
          <w:b/>
          <w:i/>
        </w:rPr>
        <w:t>Desktop Class</w:t>
      </w:r>
      <w:r w:rsidRPr="005613F8">
        <w:t>”;</w:t>
      </w:r>
    </w:p>
    <w:p w:rsidR="005613F8" w:rsidRDefault="005613F8" w:rsidP="005613F8">
      <w:pPr>
        <w:jc w:val="center"/>
      </w:pPr>
      <w:r w:rsidRPr="005613F8">
        <w:rPr>
          <w:noProof/>
          <w:lang w:eastAsia="pt-PT"/>
        </w:rPr>
        <w:drawing>
          <wp:inline distT="0" distB="0" distL="0" distR="0">
            <wp:extent cx="4318405" cy="3240000"/>
            <wp:effectExtent l="19050" t="0" r="5945" b="0"/>
            <wp:docPr id="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405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3F8" w:rsidRDefault="005613F8" w:rsidP="005613F8">
      <w:r w:rsidRPr="005613F8">
        <w:t>Inserir a password do user de sistema do Oracle (sys, system), na caixa de texto “</w:t>
      </w:r>
      <w:r w:rsidRPr="005613F8">
        <w:rPr>
          <w:b/>
          <w:i/>
        </w:rPr>
        <w:t>Administrative password</w:t>
      </w:r>
      <w:r w:rsidRPr="005613F8">
        <w:t>”;</w:t>
      </w:r>
    </w:p>
    <w:p w:rsidR="005613F8" w:rsidRDefault="005613F8" w:rsidP="008D26FD">
      <w:pPr>
        <w:jc w:val="center"/>
      </w:pPr>
      <w:r w:rsidRPr="005613F8">
        <w:rPr>
          <w:noProof/>
          <w:lang w:eastAsia="pt-PT"/>
        </w:rPr>
        <w:drawing>
          <wp:inline distT="0" distB="0" distL="0" distR="0">
            <wp:extent cx="4318404" cy="3240000"/>
            <wp:effectExtent l="19050" t="0" r="5946" b="0"/>
            <wp:docPr id="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404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6FD" w:rsidRDefault="008D26FD">
      <w:pPr>
        <w:spacing w:before="0" w:line="240" w:lineRule="auto"/>
        <w:jc w:val="left"/>
      </w:pPr>
      <w:r>
        <w:br w:type="page"/>
      </w:r>
    </w:p>
    <w:p w:rsidR="005613F8" w:rsidRDefault="008D26FD" w:rsidP="005613F8">
      <w:r w:rsidRPr="008D26FD">
        <w:lastRenderedPageBreak/>
        <w:t>Seleccionar “</w:t>
      </w:r>
      <w:r w:rsidRPr="008D26FD">
        <w:rPr>
          <w:b/>
          <w:i/>
        </w:rPr>
        <w:t>Terminar</w:t>
      </w:r>
      <w:r w:rsidRPr="008D26FD">
        <w:t>” e a instalação é iniciada.</w:t>
      </w:r>
    </w:p>
    <w:p w:rsidR="008D26FD" w:rsidRDefault="008D26FD" w:rsidP="008D26FD">
      <w:pPr>
        <w:jc w:val="center"/>
      </w:pPr>
      <w:r w:rsidRPr="008D26FD">
        <w:rPr>
          <w:noProof/>
          <w:lang w:eastAsia="pt-PT"/>
        </w:rPr>
        <w:drawing>
          <wp:inline distT="0" distB="0" distL="0" distR="0">
            <wp:extent cx="4318405" cy="3240000"/>
            <wp:effectExtent l="19050" t="0" r="5945" b="0"/>
            <wp:docPr id="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405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6FD" w:rsidRDefault="008D26FD">
      <w:pPr>
        <w:spacing w:before="0" w:line="240" w:lineRule="auto"/>
        <w:jc w:val="left"/>
      </w:pPr>
      <w:r>
        <w:br w:type="page"/>
      </w:r>
    </w:p>
    <w:p w:rsidR="008D26FD" w:rsidRDefault="008D26FD" w:rsidP="008D26FD">
      <w:pPr>
        <w:pStyle w:val="Heading1"/>
      </w:pPr>
      <w:bookmarkStart w:id="4" w:name="_Toc309913002"/>
      <w:r>
        <w:lastRenderedPageBreak/>
        <w:t>Criação dos Tablespaces e Users</w:t>
      </w:r>
      <w:bookmarkEnd w:id="4"/>
    </w:p>
    <w:p w:rsidR="00E55009" w:rsidRDefault="00E55009" w:rsidP="008D26FD">
      <w:r>
        <w:t>Criar user NSOM51, com grant all.</w:t>
      </w:r>
    </w:p>
    <w:p w:rsidR="008D26FD" w:rsidRDefault="008D26FD" w:rsidP="008D26FD">
      <w:r w:rsidRPr="008D26FD">
        <w:t>Os seguintes scripts devem ser executados usando o user SYSDBA.</w:t>
      </w:r>
    </w:p>
    <w:p w:rsidR="008D26FD" w:rsidRPr="008D26FD" w:rsidRDefault="008D26FD" w:rsidP="008D26FD">
      <w:pPr>
        <w:pStyle w:val="ListParagraph"/>
        <w:keepNext/>
        <w:numPr>
          <w:ilvl w:val="0"/>
          <w:numId w:val="2"/>
        </w:numPr>
        <w:spacing w:before="240" w:after="120"/>
        <w:contextualSpacing w:val="0"/>
        <w:outlineLvl w:val="1"/>
        <w:rPr>
          <w:rFonts w:ascii="Myriad Pro Black" w:hAnsi="Myriad Pro Black"/>
          <w:b/>
          <w:vanish/>
          <w:sz w:val="26"/>
        </w:rPr>
      </w:pPr>
    </w:p>
    <w:p w:rsidR="008D26FD" w:rsidRPr="008D26FD" w:rsidRDefault="008D26FD" w:rsidP="008D26FD">
      <w:pPr>
        <w:pStyle w:val="ListParagraph"/>
        <w:keepNext/>
        <w:numPr>
          <w:ilvl w:val="0"/>
          <w:numId w:val="2"/>
        </w:numPr>
        <w:spacing w:before="240" w:after="120"/>
        <w:contextualSpacing w:val="0"/>
        <w:outlineLvl w:val="1"/>
        <w:rPr>
          <w:rFonts w:ascii="Myriad Pro Black" w:hAnsi="Myriad Pro Black"/>
          <w:b/>
          <w:vanish/>
          <w:sz w:val="26"/>
        </w:rPr>
      </w:pPr>
    </w:p>
    <w:p w:rsidR="008D26FD" w:rsidRDefault="008D26FD" w:rsidP="008D26FD">
      <w:pPr>
        <w:pStyle w:val="Heading2"/>
      </w:pPr>
      <w:bookmarkStart w:id="5" w:name="_Toc309913003"/>
      <w:r w:rsidRPr="008D26FD">
        <w:t>Criação dos tablespaces</w:t>
      </w:r>
      <w:bookmarkEnd w:id="5"/>
    </w:p>
    <w:p w:rsidR="008D26FD" w:rsidRDefault="008D26FD" w:rsidP="008D26FD">
      <w:r>
        <w:t>Abrir o script “</w:t>
      </w:r>
      <w:r w:rsidRPr="008D26FD">
        <w:rPr>
          <w:i/>
        </w:rPr>
        <w:t>Scripts\create_tablespaces.sql</w:t>
      </w:r>
      <w:r>
        <w:t>” e editar o caminho onde vão ser guardados os tablespaces.</w:t>
      </w:r>
    </w:p>
    <w:p w:rsidR="008D26FD" w:rsidRDefault="008D26FD" w:rsidP="008D26FD">
      <w:r>
        <w:t>Executar o script.</w:t>
      </w:r>
    </w:p>
    <w:p w:rsidR="008D26FD" w:rsidRDefault="008D26FD" w:rsidP="008D26FD">
      <w:pPr>
        <w:pStyle w:val="Heading2"/>
      </w:pPr>
      <w:bookmarkStart w:id="6" w:name="_Toc309913004"/>
      <w:r w:rsidRPr="008D26FD">
        <w:t>Criação dos users</w:t>
      </w:r>
      <w:bookmarkEnd w:id="6"/>
    </w:p>
    <w:p w:rsidR="008D26FD" w:rsidRDefault="008D26FD" w:rsidP="008D26FD">
      <w:r w:rsidRPr="008D26FD">
        <w:t>Abrir e executar o script “</w:t>
      </w:r>
      <w:r w:rsidRPr="008D26FD">
        <w:rPr>
          <w:i/>
        </w:rPr>
        <w:t>Scripts/CreateUsers.sql</w:t>
      </w:r>
      <w:r w:rsidRPr="008D26FD">
        <w:t>” para que os users necessários sejam criados.</w:t>
      </w:r>
    </w:p>
    <w:p w:rsidR="008D26FD" w:rsidRDefault="008D26FD" w:rsidP="008D26FD">
      <w:pPr>
        <w:pStyle w:val="Heading2"/>
      </w:pPr>
      <w:bookmarkStart w:id="7" w:name="_Toc309913005"/>
      <w:r w:rsidRPr="008D26FD">
        <w:t>Permissões de directório</w:t>
      </w:r>
      <w:bookmarkEnd w:id="7"/>
    </w:p>
    <w:p w:rsidR="008D26FD" w:rsidRDefault="008D26FD" w:rsidP="008D26FD">
      <w:r>
        <w:t>Para se poder importar o dump é necessário dar permissões de leitura e escrita, do directório onde está o datapump, ao user NSOM51.</w:t>
      </w:r>
    </w:p>
    <w:p w:rsidR="008D26FD" w:rsidRDefault="008D26FD" w:rsidP="008D26FD">
      <w:r>
        <w:t>Abrir o script “</w:t>
      </w:r>
      <w:r w:rsidRPr="008D26FD">
        <w:rPr>
          <w:i/>
        </w:rPr>
        <w:t>Scripts/criação_de_directory.sql</w:t>
      </w:r>
      <w:r>
        <w:t>” e editar o directório onde se encontra o datapump a importar.</w:t>
      </w:r>
    </w:p>
    <w:p w:rsidR="008D26FD" w:rsidRDefault="008D26FD" w:rsidP="008D26FD">
      <w:r>
        <w:t>Executar o script.</w:t>
      </w:r>
    </w:p>
    <w:p w:rsidR="008D26FD" w:rsidRDefault="008D26FD">
      <w:pPr>
        <w:spacing w:before="0" w:line="240" w:lineRule="auto"/>
        <w:jc w:val="left"/>
      </w:pPr>
      <w:r>
        <w:br w:type="page"/>
      </w:r>
    </w:p>
    <w:p w:rsidR="008D26FD" w:rsidRDefault="008D26FD" w:rsidP="008D26FD">
      <w:pPr>
        <w:pStyle w:val="Heading1"/>
      </w:pPr>
      <w:bookmarkStart w:id="8" w:name="_Toc309913006"/>
      <w:r w:rsidRPr="008D26FD">
        <w:lastRenderedPageBreak/>
        <w:t>Importação do Datapump</w:t>
      </w:r>
      <w:bookmarkEnd w:id="8"/>
    </w:p>
    <w:p w:rsidR="008D26FD" w:rsidRDefault="008D26FD" w:rsidP="008D26FD">
      <w:r>
        <w:t>Ir ao directório “</w:t>
      </w:r>
      <w:r w:rsidRPr="008D26FD">
        <w:rPr>
          <w:b/>
          <w:i/>
        </w:rPr>
        <w:t>Dump</w:t>
      </w:r>
      <w:r>
        <w:t>” e editar a primeira linha do ficheiro “</w:t>
      </w:r>
      <w:r w:rsidRPr="008D26FD">
        <w:rPr>
          <w:i/>
        </w:rPr>
        <w:t>parfile_NSOM51.par</w:t>
      </w:r>
      <w:r>
        <w:t>”, mantendo o user system alterando apenas a password.</w:t>
      </w:r>
    </w:p>
    <w:p w:rsidR="008D26FD" w:rsidRDefault="008D26FD" w:rsidP="008D26FD">
      <w:r>
        <w:t>Após a alteração, abrir a linha de comandos e ir até ao directório “</w:t>
      </w:r>
      <w:r w:rsidRPr="008D26FD">
        <w:rPr>
          <w:b/>
          <w:i/>
        </w:rPr>
        <w:t>Dump</w:t>
      </w:r>
      <w:r>
        <w:t>” e executar o seguinte comando.</w:t>
      </w:r>
    </w:p>
    <w:p w:rsidR="008D26FD" w:rsidRPr="008D26FD" w:rsidRDefault="008D26FD" w:rsidP="008D26FD">
      <w:pPr>
        <w:jc w:val="center"/>
        <w:rPr>
          <w:i/>
        </w:rPr>
      </w:pPr>
      <w:r w:rsidRPr="008D26FD">
        <w:rPr>
          <w:i/>
        </w:rPr>
        <w:t>impdp parfile=parfile_NSOM51.par</w:t>
      </w:r>
    </w:p>
    <w:p w:rsidR="008D26FD" w:rsidRDefault="008D26FD" w:rsidP="008D26FD">
      <w:r>
        <w:t>O Oracle iniciará a importação do datapump.</w:t>
      </w:r>
    </w:p>
    <w:p w:rsidR="008D26FD" w:rsidRDefault="008D26FD">
      <w:pPr>
        <w:spacing w:before="0" w:line="240" w:lineRule="auto"/>
        <w:jc w:val="left"/>
        <w:rPr>
          <w:rFonts w:ascii="Myriad Pro Black" w:hAnsi="Myriad Pro Black"/>
          <w:b/>
          <w:kern w:val="28"/>
          <w:sz w:val="28"/>
          <w:szCs w:val="28"/>
        </w:rPr>
      </w:pPr>
      <w:r>
        <w:br w:type="page"/>
      </w:r>
    </w:p>
    <w:p w:rsidR="008D26FD" w:rsidRDefault="008D26FD" w:rsidP="008D26FD">
      <w:pPr>
        <w:pStyle w:val="Heading1"/>
      </w:pPr>
      <w:bookmarkStart w:id="9" w:name="_Toc309913007"/>
      <w:r w:rsidRPr="008D26FD">
        <w:lastRenderedPageBreak/>
        <w:t>Instalação do Order Care</w:t>
      </w:r>
      <w:bookmarkEnd w:id="9"/>
    </w:p>
    <w:p w:rsidR="008D26FD" w:rsidRDefault="008D26FD" w:rsidP="008D26FD">
      <w:r w:rsidRPr="008D26FD">
        <w:t>Executar o ficheiro de instalação, “install.exe”, situado na pasta “</w:t>
      </w:r>
      <w:r w:rsidRPr="008D26FD">
        <w:rPr>
          <w:i/>
          <w:sz w:val="18"/>
          <w:szCs w:val="18"/>
        </w:rPr>
        <w:t>CWOC-5.1.7.1\Disk1\InstData\Windows\NoVM</w:t>
      </w:r>
      <w:r w:rsidRPr="008D26FD">
        <w:t>”.</w:t>
      </w:r>
    </w:p>
    <w:p w:rsidR="008D26FD" w:rsidRDefault="008D26FD" w:rsidP="008D26FD">
      <w:pPr>
        <w:jc w:val="center"/>
      </w:pPr>
      <w:r w:rsidRPr="008D26FD">
        <w:rPr>
          <w:noProof/>
          <w:lang w:eastAsia="pt-PT"/>
        </w:rPr>
        <w:drawing>
          <wp:inline distT="0" distB="0" distL="0" distR="0">
            <wp:extent cx="4612616" cy="3240000"/>
            <wp:effectExtent l="19050" t="0" r="0" b="0"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616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6FD" w:rsidRDefault="008D26FD" w:rsidP="008D26FD">
      <w:r w:rsidRPr="008D26FD">
        <w:t>Aceitar os termos da licença.</w:t>
      </w:r>
    </w:p>
    <w:p w:rsidR="008D26FD" w:rsidRDefault="008D26FD" w:rsidP="008D26FD">
      <w:pPr>
        <w:jc w:val="center"/>
      </w:pPr>
      <w:r w:rsidRPr="008D26FD">
        <w:rPr>
          <w:noProof/>
          <w:lang w:eastAsia="pt-PT"/>
        </w:rPr>
        <w:drawing>
          <wp:inline distT="0" distB="0" distL="0" distR="0">
            <wp:extent cx="4612616" cy="3240000"/>
            <wp:effectExtent l="19050" t="0" r="0" b="0"/>
            <wp:docPr id="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616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6FD" w:rsidRDefault="008D26FD">
      <w:pPr>
        <w:spacing w:before="0" w:line="240" w:lineRule="auto"/>
        <w:jc w:val="left"/>
      </w:pPr>
      <w:r>
        <w:br w:type="page"/>
      </w:r>
    </w:p>
    <w:p w:rsidR="008D26FD" w:rsidRDefault="008D26FD" w:rsidP="008D26FD">
      <w:r w:rsidRPr="008D26FD">
        <w:lastRenderedPageBreak/>
        <w:t>Indicar o caminho de destino do ficheiro da licença</w:t>
      </w:r>
      <w:r>
        <w:t xml:space="preserve"> do software</w:t>
      </w:r>
      <w:r w:rsidRPr="008D26FD">
        <w:t>.</w:t>
      </w:r>
    </w:p>
    <w:p w:rsidR="008D26FD" w:rsidRDefault="008D26FD" w:rsidP="008D26FD">
      <w:pPr>
        <w:jc w:val="center"/>
      </w:pPr>
      <w:r w:rsidRPr="008D26FD">
        <w:rPr>
          <w:noProof/>
          <w:lang w:eastAsia="pt-PT"/>
        </w:rPr>
        <w:drawing>
          <wp:inline distT="0" distB="0" distL="0" distR="0">
            <wp:extent cx="4612618" cy="3240000"/>
            <wp:effectExtent l="19050" t="0" r="0" b="0"/>
            <wp:docPr id="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618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6FD" w:rsidRDefault="008D26FD" w:rsidP="008D26FD">
      <w:r w:rsidRPr="008D26FD">
        <w:t>Seleccionar a versão do JDK a usar.</w:t>
      </w:r>
    </w:p>
    <w:p w:rsidR="008D26FD" w:rsidRDefault="008D26FD" w:rsidP="008D26FD">
      <w:pPr>
        <w:jc w:val="center"/>
      </w:pPr>
      <w:r w:rsidRPr="008D26FD">
        <w:rPr>
          <w:noProof/>
          <w:lang w:eastAsia="pt-PT"/>
        </w:rPr>
        <w:drawing>
          <wp:inline distT="0" distB="0" distL="0" distR="0">
            <wp:extent cx="4612618" cy="3240000"/>
            <wp:effectExtent l="19050" t="0" r="0" b="0"/>
            <wp:docPr id="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618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6FD" w:rsidRDefault="008D26FD">
      <w:pPr>
        <w:spacing w:before="0" w:line="240" w:lineRule="auto"/>
        <w:jc w:val="left"/>
      </w:pPr>
      <w:r>
        <w:br w:type="page"/>
      </w:r>
    </w:p>
    <w:p w:rsidR="008D26FD" w:rsidRDefault="008D26FD" w:rsidP="008D26FD">
      <w:r w:rsidRPr="008D26FD">
        <w:lastRenderedPageBreak/>
        <w:t>Indicar a directoria de destino da instalação.</w:t>
      </w:r>
    </w:p>
    <w:p w:rsidR="008D26FD" w:rsidRDefault="008D26FD" w:rsidP="008D26FD">
      <w:pPr>
        <w:jc w:val="center"/>
      </w:pPr>
      <w:r w:rsidRPr="008D26FD">
        <w:rPr>
          <w:noProof/>
          <w:lang w:eastAsia="pt-PT"/>
        </w:rPr>
        <w:drawing>
          <wp:inline distT="0" distB="0" distL="0" distR="0">
            <wp:extent cx="4612618" cy="3240000"/>
            <wp:effectExtent l="19050" t="0" r="0" b="0"/>
            <wp:docPr id="5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618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6FD" w:rsidRDefault="008D26FD" w:rsidP="008D26FD">
      <w:r w:rsidRPr="008D26FD">
        <w:t>Carregar em seguinte na escolha dos templates.</w:t>
      </w:r>
    </w:p>
    <w:p w:rsidR="008D26FD" w:rsidRDefault="008D26FD" w:rsidP="008D26FD">
      <w:pPr>
        <w:jc w:val="center"/>
      </w:pPr>
      <w:r w:rsidRPr="008D26FD">
        <w:rPr>
          <w:noProof/>
          <w:lang w:eastAsia="pt-PT"/>
        </w:rPr>
        <w:drawing>
          <wp:inline distT="0" distB="0" distL="0" distR="0">
            <wp:extent cx="4612618" cy="3240000"/>
            <wp:effectExtent l="19050" t="0" r="0" b="0"/>
            <wp:docPr id="5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618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6FD" w:rsidRDefault="008D26FD">
      <w:pPr>
        <w:spacing w:before="0" w:line="240" w:lineRule="auto"/>
        <w:jc w:val="left"/>
      </w:pPr>
      <w:r>
        <w:br w:type="page"/>
      </w:r>
    </w:p>
    <w:p w:rsidR="008D26FD" w:rsidRDefault="008D26FD" w:rsidP="008D26FD">
      <w:r w:rsidRPr="008D26FD">
        <w:lastRenderedPageBreak/>
        <w:t>Seleccionar se é instalada a ajuda.</w:t>
      </w:r>
    </w:p>
    <w:p w:rsidR="008D26FD" w:rsidRDefault="008D26FD" w:rsidP="008D26FD">
      <w:pPr>
        <w:jc w:val="center"/>
      </w:pPr>
      <w:r w:rsidRPr="008D26FD">
        <w:rPr>
          <w:noProof/>
          <w:lang w:eastAsia="pt-PT"/>
        </w:rPr>
        <w:drawing>
          <wp:inline distT="0" distB="0" distL="0" distR="0">
            <wp:extent cx="4612618" cy="3240000"/>
            <wp:effectExtent l="19050" t="0" r="0" b="0"/>
            <wp:docPr id="5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618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6FD" w:rsidRDefault="00066D4E" w:rsidP="008D26FD">
      <w:r w:rsidRPr="00066D4E">
        <w:t>Indicar os atalhos pretendidos.</w:t>
      </w:r>
    </w:p>
    <w:p w:rsidR="00066D4E" w:rsidRDefault="00066D4E" w:rsidP="00066D4E">
      <w:pPr>
        <w:jc w:val="center"/>
      </w:pPr>
      <w:r w:rsidRPr="00066D4E">
        <w:rPr>
          <w:noProof/>
          <w:lang w:eastAsia="pt-PT"/>
        </w:rPr>
        <w:drawing>
          <wp:inline distT="0" distB="0" distL="0" distR="0">
            <wp:extent cx="4612618" cy="3240000"/>
            <wp:effectExtent l="19050" t="0" r="0" b="0"/>
            <wp:docPr id="5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618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D4E" w:rsidRDefault="00066D4E">
      <w:pPr>
        <w:spacing w:before="0" w:line="240" w:lineRule="auto"/>
        <w:jc w:val="left"/>
      </w:pPr>
      <w:r>
        <w:br w:type="page"/>
      </w:r>
    </w:p>
    <w:p w:rsidR="00066D4E" w:rsidRDefault="00066D4E" w:rsidP="008D26FD">
      <w:r w:rsidRPr="00066D4E">
        <w:lastRenderedPageBreak/>
        <w:t>Seleccionar instalar.</w:t>
      </w:r>
    </w:p>
    <w:p w:rsidR="00066D4E" w:rsidRPr="008D26FD" w:rsidRDefault="00066D4E" w:rsidP="00066D4E">
      <w:pPr>
        <w:jc w:val="center"/>
      </w:pPr>
      <w:r w:rsidRPr="00066D4E">
        <w:rPr>
          <w:noProof/>
          <w:lang w:eastAsia="pt-PT"/>
        </w:rPr>
        <w:drawing>
          <wp:inline distT="0" distB="0" distL="0" distR="0">
            <wp:extent cx="4612618" cy="3240000"/>
            <wp:effectExtent l="19050" t="0" r="0" b="0"/>
            <wp:docPr id="5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618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66D4E" w:rsidRPr="008D26FD" w:rsidSect="009B3010">
      <w:headerReference w:type="default" r:id="rId27"/>
      <w:footerReference w:type="default" r:id="rId28"/>
      <w:headerReference w:type="first" r:id="rId29"/>
      <w:footerReference w:type="first" r:id="rId30"/>
      <w:type w:val="nextColumn"/>
      <w:pgSz w:w="11907" w:h="16840" w:code="9"/>
      <w:pgMar w:top="1418" w:right="1418" w:bottom="1418" w:left="1418" w:header="851" w:footer="396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57C62" w:rsidRDefault="00457C62" w:rsidP="009728AC">
      <w:r>
        <w:separator/>
      </w:r>
    </w:p>
  </w:endnote>
  <w:endnote w:type="continuationSeparator" w:id="0">
    <w:p w:rsidR="00457C62" w:rsidRDefault="00457C62" w:rsidP="009728A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yriad Pro">
    <w:panose1 w:val="020B0503030403020204"/>
    <w:charset w:val="00"/>
    <w:family w:val="swiss"/>
    <w:notTrueType/>
    <w:pitch w:val="variable"/>
    <w:sig w:usb0="A00002AF" w:usb1="5000204B" w:usb2="00000000" w:usb3="00000000" w:csb0="0000009F" w:csb1="00000000"/>
  </w:font>
  <w:font w:name="Myriad Pro Black">
    <w:panose1 w:val="00000000000000000000"/>
    <w:charset w:val="00"/>
    <w:family w:val="swiss"/>
    <w:notTrueType/>
    <w:pitch w:val="variable"/>
    <w:sig w:usb0="A00002AF" w:usb1="5000204B" w:usb2="00000000" w:usb3="00000000" w:csb0="0000009F" w:csb1="00000000"/>
  </w:font>
  <w:font w:name="Myriad Pro Black SemiExt">
    <w:altName w:val="Arial"/>
    <w:panose1 w:val="00000000000000000000"/>
    <w:charset w:val="00"/>
    <w:family w:val="swiss"/>
    <w:notTrueType/>
    <w:pitch w:val="variable"/>
    <w:sig w:usb0="00000001" w:usb1="5000204B" w:usb2="00000000" w:usb3="00000000" w:csb0="0000009F" w:csb1="00000000"/>
  </w:font>
  <w:font w:name="PTBlissBold">
    <w:panose1 w:val="02000700000000000000"/>
    <w:charset w:val="00"/>
    <w:family w:val="auto"/>
    <w:pitch w:val="variable"/>
    <w:sig w:usb0="800000AF" w:usb1="5800004A" w:usb2="14000000" w:usb3="00000000" w:csb0="00000001" w:csb1="00000000"/>
  </w:font>
  <w:font w:name="PTBlissRegular">
    <w:panose1 w:val="02000400000000000000"/>
    <w:charset w:val="00"/>
    <w:family w:val="auto"/>
    <w:pitch w:val="variable"/>
    <w:sig w:usb0="800000AF" w:usb1="5800004A" w:usb2="14000000" w:usb3="00000000" w:csb0="0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 Pro SemiExt">
    <w:altName w:val="Arial"/>
    <w:panose1 w:val="00000000000000000000"/>
    <w:charset w:val="00"/>
    <w:family w:val="swiss"/>
    <w:notTrueType/>
    <w:pitch w:val="variable"/>
    <w:sig w:usb0="00000001" w:usb1="5000204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14097" w:rsidRPr="00274085" w:rsidRDefault="00E235AF" w:rsidP="008C5A2F">
    <w:pPr>
      <w:pStyle w:val="Footer"/>
      <w:pBdr>
        <w:top w:val="single" w:sz="8" w:space="1" w:color="auto"/>
      </w:pBdr>
      <w:tabs>
        <w:tab w:val="clear" w:pos="8789"/>
        <w:tab w:val="clear" w:pos="9571"/>
        <w:tab w:val="right" w:pos="8931"/>
      </w:tabs>
      <w:rPr>
        <w:noProof/>
      </w:rPr>
    </w:pPr>
    <w:fldSimple w:instr=" FILENAME  \* MERGEFORMAT ">
      <w:r w:rsidR="00C14097" w:rsidRPr="00C14097">
        <w:rPr>
          <w:rFonts w:ascii="Myriad Pro Black" w:hAnsi="Myriad Pro Black"/>
          <w:noProof/>
        </w:rPr>
        <w:t>NSOM_Manual_Instalação_Plataforma_DEV_5.1.docx</w:t>
      </w:r>
    </w:fldSimple>
    <w:r w:rsidR="00C14097" w:rsidRPr="00274085">
      <w:rPr>
        <w:rFonts w:ascii="Myriad Pro Black" w:hAnsi="Myriad Pro Black"/>
        <w:noProof/>
      </w:rPr>
      <w:t>/</w:t>
    </w:r>
    <w:r w:rsidR="00C14097" w:rsidRPr="00274085">
      <w:rPr>
        <w:rFonts w:ascii="Myriad Pro Black" w:hAnsi="Myriad Pro Black"/>
        <w:noProof/>
      </w:rPr>
      <w:tab/>
    </w:r>
    <w:fldSimple w:instr=" SUBJECT  \* MERGEFORMAT ">
      <w:r w:rsidR="00C14097" w:rsidRPr="006D0F32">
        <w:rPr>
          <w:rFonts w:ascii="Myriad Pro Black" w:hAnsi="Myriad Pro Black"/>
          <w:noProof/>
        </w:rPr>
        <w:t>Manual de Instalação</w:t>
      </w:r>
    </w:fldSimple>
    <w:r w:rsidR="00C14097" w:rsidRPr="00274085">
      <w:rPr>
        <w:rFonts w:ascii="Myriad Pro Black" w:hAnsi="Myriad Pro Black"/>
        <w:noProof/>
      </w:rPr>
      <w:tab/>
      <w:t xml:space="preserve">Pág. </w:t>
    </w:r>
    <w:r w:rsidRPr="00274085">
      <w:rPr>
        <w:noProof/>
      </w:rPr>
      <w:fldChar w:fldCharType="begin"/>
    </w:r>
    <w:r w:rsidR="00C14097" w:rsidRPr="00274085">
      <w:rPr>
        <w:noProof/>
      </w:rPr>
      <w:instrText xml:space="preserve"> PAGE </w:instrText>
    </w:r>
    <w:r w:rsidRPr="00274085">
      <w:rPr>
        <w:noProof/>
      </w:rPr>
      <w:fldChar w:fldCharType="separate"/>
    </w:r>
    <w:r w:rsidR="00E55009">
      <w:rPr>
        <w:noProof/>
      </w:rPr>
      <w:t>11</w:t>
    </w:r>
    <w:r w:rsidRPr="00274085">
      <w:rPr>
        <w:noProof/>
      </w:rPr>
      <w:fldChar w:fldCharType="end"/>
    </w:r>
    <w:r w:rsidR="00C14097" w:rsidRPr="00274085">
      <w:rPr>
        <w:noProof/>
      </w:rPr>
      <w:t xml:space="preserve"> de </w:t>
    </w:r>
    <w:r w:rsidRPr="00274085">
      <w:rPr>
        <w:noProof/>
      </w:rPr>
      <w:fldChar w:fldCharType="begin"/>
    </w:r>
    <w:r w:rsidR="00C14097" w:rsidRPr="00274085">
      <w:rPr>
        <w:noProof/>
      </w:rPr>
      <w:instrText xml:space="preserve"> NUMPAGES </w:instrText>
    </w:r>
    <w:r w:rsidRPr="00274085">
      <w:rPr>
        <w:noProof/>
      </w:rPr>
      <w:fldChar w:fldCharType="separate"/>
    </w:r>
    <w:r w:rsidR="00E55009">
      <w:rPr>
        <w:noProof/>
      </w:rPr>
      <w:t>16</w:t>
    </w:r>
    <w:r w:rsidRPr="00274085">
      <w:rPr>
        <w:noProof/>
      </w:rPr>
      <w:fldChar w:fldCharType="end"/>
    </w:r>
  </w:p>
  <w:p w:rsidR="00C14097" w:rsidRPr="002F1508" w:rsidRDefault="00C14097" w:rsidP="009728AC">
    <w:pPr>
      <w:pStyle w:val="Footer"/>
      <w:rPr>
        <w:rStyle w:val="PageNumber"/>
        <w:rFonts w:ascii="Myriad Pro" w:hAnsi="Myriad Pro"/>
      </w:rPr>
    </w:pPr>
  </w:p>
  <w:p w:rsidR="00C14097" w:rsidRPr="000A38F6" w:rsidRDefault="00C14097" w:rsidP="000A38F6">
    <w:pPr>
      <w:spacing w:before="0" w:line="240" w:lineRule="auto"/>
      <w:rPr>
        <w:sz w:val="16"/>
        <w:szCs w:val="16"/>
        <w:lang w:val="fr-FR"/>
      </w:rPr>
    </w:pPr>
    <w:r>
      <w:rPr>
        <w:sz w:val="16"/>
        <w:szCs w:val="16"/>
        <w:lang w:val="fr-FR"/>
      </w:rPr>
      <w:t>Copyright © PT-SI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Layout w:type="fixed"/>
      <w:tblLook w:val="0000"/>
    </w:tblPr>
    <w:tblGrid>
      <w:gridCol w:w="3085"/>
      <w:gridCol w:w="3243"/>
      <w:gridCol w:w="3243"/>
    </w:tblGrid>
    <w:tr w:rsidR="00C14097">
      <w:tc>
        <w:tcPr>
          <w:tcW w:w="3085" w:type="dxa"/>
          <w:tcBorders>
            <w:top w:val="single" w:sz="6" w:space="0" w:color="auto"/>
          </w:tcBorders>
        </w:tcPr>
        <w:p w:rsidR="00C14097" w:rsidRDefault="00E235AF" w:rsidP="009728AC">
          <w:pPr>
            <w:pStyle w:val="Footer"/>
          </w:pPr>
          <w:fldSimple w:instr=" DOCPROPERTY &quot;Código&quot;  \* MERGEFORMAT ">
            <w:r w:rsidR="00C14097">
              <w:t>«Código»</w:t>
            </w:r>
          </w:fldSimple>
          <w:r w:rsidR="00C14097">
            <w:t>/</w:t>
          </w:r>
          <w:fldSimple w:instr=" FILENAME  \* MERGEFORMAT ">
            <w:r w:rsidR="00C14097">
              <w:rPr>
                <w:noProof/>
              </w:rPr>
              <w:t>NSOM_Manual_Criacao_Plataforma_DEV_V1.docx</w:t>
            </w:r>
          </w:fldSimple>
          <w:r w:rsidR="00C14097">
            <w:t>/</w:t>
          </w:r>
          <w:fldSimple w:instr=" DOCPROPERTY &quot;Versão&quot;  \* MERGEFORMAT ">
            <w:r w:rsidR="00C14097">
              <w:t>V1.0</w:t>
            </w:r>
          </w:fldSimple>
        </w:p>
      </w:tc>
      <w:tc>
        <w:tcPr>
          <w:tcW w:w="3243" w:type="dxa"/>
          <w:tcBorders>
            <w:top w:val="single" w:sz="6" w:space="0" w:color="auto"/>
          </w:tcBorders>
        </w:tcPr>
        <w:p w:rsidR="00C14097" w:rsidRDefault="00E235AF" w:rsidP="009728AC">
          <w:pPr>
            <w:pStyle w:val="Footer"/>
          </w:pPr>
          <w:fldSimple w:instr=" TITLE  \* MERGEFORMAT ">
            <w:r w:rsidR="00C14097">
              <w:t>Criação de ambiente de Desenvolvimento</w:t>
            </w:r>
          </w:fldSimple>
        </w:p>
      </w:tc>
      <w:tc>
        <w:tcPr>
          <w:tcW w:w="3243" w:type="dxa"/>
          <w:tcBorders>
            <w:top w:val="single" w:sz="6" w:space="0" w:color="auto"/>
          </w:tcBorders>
        </w:tcPr>
        <w:p w:rsidR="00C14097" w:rsidRDefault="00C14097" w:rsidP="009728AC">
          <w:pPr>
            <w:pStyle w:val="Footer"/>
          </w:pPr>
          <w:r>
            <w:t xml:space="preserve">Pág. </w:t>
          </w:r>
          <w:r w:rsidR="00E235AF"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 w:rsidR="00E235AF">
            <w:rPr>
              <w:rStyle w:val="PageNumber"/>
            </w:rPr>
            <w:fldChar w:fldCharType="separate"/>
          </w:r>
          <w:r>
            <w:rPr>
              <w:rStyle w:val="PageNumber"/>
              <w:noProof/>
            </w:rPr>
            <w:t>1</w:t>
          </w:r>
          <w:r w:rsidR="00E235AF">
            <w:rPr>
              <w:rStyle w:val="PageNumber"/>
            </w:rPr>
            <w:fldChar w:fldCharType="end"/>
          </w:r>
          <w:r>
            <w:rPr>
              <w:rStyle w:val="PageNumber"/>
            </w:rPr>
            <w:t xml:space="preserve"> de </w:t>
          </w:r>
          <w:fldSimple w:instr=" SECTIONPAGES  \* MERGEFORMAT ">
            <w:r>
              <w:rPr>
                <w:rStyle w:val="PageNumber"/>
                <w:noProof/>
              </w:rPr>
              <w:t>1</w:t>
            </w:r>
          </w:fldSimple>
        </w:p>
      </w:tc>
    </w:tr>
    <w:tr w:rsidR="00C14097">
      <w:tc>
        <w:tcPr>
          <w:tcW w:w="3085" w:type="dxa"/>
        </w:tcPr>
        <w:p w:rsidR="00C14097" w:rsidRDefault="00C14097" w:rsidP="009728AC">
          <w:pPr>
            <w:pStyle w:val="Footer"/>
          </w:pPr>
        </w:p>
      </w:tc>
      <w:tc>
        <w:tcPr>
          <w:tcW w:w="3243" w:type="dxa"/>
        </w:tcPr>
        <w:p w:rsidR="00C14097" w:rsidRDefault="00C14097" w:rsidP="009728AC">
          <w:pPr>
            <w:pStyle w:val="Footer"/>
          </w:pPr>
        </w:p>
      </w:tc>
      <w:tc>
        <w:tcPr>
          <w:tcW w:w="3243" w:type="dxa"/>
        </w:tcPr>
        <w:p w:rsidR="00C14097" w:rsidRDefault="00C14097" w:rsidP="009728AC">
          <w:pPr>
            <w:pStyle w:val="Footer"/>
          </w:pPr>
        </w:p>
      </w:tc>
    </w:tr>
  </w:tbl>
  <w:p w:rsidR="00C14097" w:rsidRDefault="00C14097" w:rsidP="009728AC">
    <w:pPr>
      <w:pStyle w:val="Footer"/>
    </w:pPr>
    <w:r>
      <w:t>GES_0016V1.2</w:t>
    </w:r>
  </w:p>
  <w:p w:rsidR="00C14097" w:rsidRDefault="00C14097" w:rsidP="009728AC"/>
  <w:p w:rsidR="00C14097" w:rsidRDefault="00C14097" w:rsidP="009728AC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57C62" w:rsidRDefault="00457C62" w:rsidP="009728AC">
      <w:r>
        <w:separator/>
      </w:r>
    </w:p>
  </w:footnote>
  <w:footnote w:type="continuationSeparator" w:id="0">
    <w:p w:rsidR="00457C62" w:rsidRDefault="00457C62" w:rsidP="009728A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889" w:type="dxa"/>
      <w:tblLayout w:type="fixed"/>
      <w:tblLook w:val="0000"/>
    </w:tblPr>
    <w:tblGrid>
      <w:gridCol w:w="3510"/>
      <w:gridCol w:w="3261"/>
      <w:gridCol w:w="3118"/>
    </w:tblGrid>
    <w:tr w:rsidR="00C14097" w:rsidTr="009728AC">
      <w:tc>
        <w:tcPr>
          <w:tcW w:w="3510" w:type="dxa"/>
        </w:tcPr>
        <w:p w:rsidR="00C14097" w:rsidRDefault="00C14097" w:rsidP="009728AC">
          <w:pPr>
            <w:pStyle w:val="Header"/>
          </w:pPr>
        </w:p>
      </w:tc>
      <w:tc>
        <w:tcPr>
          <w:tcW w:w="3261" w:type="dxa"/>
        </w:tcPr>
        <w:p w:rsidR="00C14097" w:rsidRDefault="00C14097" w:rsidP="009728AC">
          <w:pPr>
            <w:pStyle w:val="Header"/>
          </w:pPr>
        </w:p>
      </w:tc>
      <w:tc>
        <w:tcPr>
          <w:tcW w:w="3118" w:type="dxa"/>
        </w:tcPr>
        <w:p w:rsidR="00C14097" w:rsidRDefault="00C14097" w:rsidP="009728AC">
          <w:pPr>
            <w:pStyle w:val="Header"/>
          </w:pPr>
        </w:p>
      </w:tc>
    </w:tr>
  </w:tbl>
  <w:p w:rsidR="00C14097" w:rsidRDefault="00C14097" w:rsidP="009728AC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322" w:type="dxa"/>
      <w:tblLayout w:type="fixed"/>
      <w:tblLook w:val="0000"/>
    </w:tblPr>
    <w:tblGrid>
      <w:gridCol w:w="4219"/>
      <w:gridCol w:w="2126"/>
      <w:gridCol w:w="2977"/>
    </w:tblGrid>
    <w:tr w:rsidR="00C14097" w:rsidRPr="00274085" w:rsidTr="001E1396">
      <w:trPr>
        <w:trHeight w:val="1021"/>
      </w:trPr>
      <w:tc>
        <w:tcPr>
          <w:tcW w:w="4219" w:type="dxa"/>
        </w:tcPr>
        <w:p w:rsidR="00C14097" w:rsidRPr="00274085" w:rsidRDefault="00E235AF" w:rsidP="009728AC">
          <w:pPr>
            <w:pStyle w:val="CommentText"/>
          </w:pPr>
          <w:fldSimple w:instr=" DOCPROPERTY &quot;Cliente&quot;  \* MERGEFORMAT ">
            <w:r w:rsidR="00C14097" w:rsidRPr="00274085">
              <w:rPr>
                <w:i/>
              </w:rPr>
              <w:t>NSOM</w:t>
            </w:r>
          </w:fldSimple>
        </w:p>
      </w:tc>
      <w:tc>
        <w:tcPr>
          <w:tcW w:w="2126" w:type="dxa"/>
        </w:tcPr>
        <w:p w:rsidR="00C14097" w:rsidRPr="00274085" w:rsidRDefault="00C14097" w:rsidP="009728AC">
          <w:pPr>
            <w:pStyle w:val="CommentText"/>
          </w:pPr>
          <w:r w:rsidRPr="00274085">
            <w:rPr>
              <w:noProof/>
              <w:lang w:eastAsia="pt-PT"/>
            </w:rPr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226695</wp:posOffset>
                </wp:positionH>
                <wp:positionV relativeFrom="paragraph">
                  <wp:posOffset>26035</wp:posOffset>
                </wp:positionV>
                <wp:extent cx="1285875" cy="619125"/>
                <wp:effectExtent l="19050" t="0" r="9525" b="0"/>
                <wp:wrapNone/>
                <wp:docPr id="8" name="Imagem 8" descr="9001 + 14001 + 18001 + IQNe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9001 + 14001 + 18001 + IQNe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85875" cy="619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Pr="00274085">
            <w:rPr>
              <w:noProof/>
              <w:lang w:eastAsia="pt-PT"/>
            </w:rPr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6786245</wp:posOffset>
                </wp:positionH>
                <wp:positionV relativeFrom="paragraph">
                  <wp:posOffset>409575</wp:posOffset>
                </wp:positionV>
                <wp:extent cx="1281430" cy="615315"/>
                <wp:effectExtent l="19050" t="0" r="0" b="0"/>
                <wp:wrapNone/>
                <wp:docPr id="5" name="Image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 preferRelativeResize="0">
                          <a:picLocks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81430" cy="6153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  <w:r w:rsidRPr="00274085">
            <w:rPr>
              <w:noProof/>
              <w:lang w:eastAsia="pt-PT"/>
            </w:rPr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6786245</wp:posOffset>
                </wp:positionH>
                <wp:positionV relativeFrom="paragraph">
                  <wp:posOffset>409575</wp:posOffset>
                </wp:positionV>
                <wp:extent cx="1281430" cy="615315"/>
                <wp:effectExtent l="19050" t="0" r="0" b="0"/>
                <wp:wrapNone/>
                <wp:docPr id="6" name="Image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 preferRelativeResize="0">
                          <a:picLocks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81430" cy="6153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2977" w:type="dxa"/>
        </w:tcPr>
        <w:p w:rsidR="00C14097" w:rsidRPr="00274085" w:rsidRDefault="00C14097" w:rsidP="008E1637">
          <w:pPr>
            <w:pStyle w:val="CommentText"/>
            <w:jc w:val="right"/>
          </w:pPr>
          <w:r w:rsidRPr="00274085">
            <w:rPr>
              <w:noProof/>
              <w:lang w:eastAsia="pt-PT"/>
            </w:rPr>
            <w:drawing>
              <wp:anchor distT="0" distB="0" distL="114300" distR="114300" simplePos="0" relativeHeight="251657216" behindDoc="1" locked="0" layoutInCell="1" allowOverlap="1">
                <wp:simplePos x="0" y="0"/>
                <wp:positionH relativeFrom="column">
                  <wp:posOffset>168275</wp:posOffset>
                </wp:positionH>
                <wp:positionV relativeFrom="paragraph">
                  <wp:posOffset>112395</wp:posOffset>
                </wp:positionV>
                <wp:extent cx="1609725" cy="438150"/>
                <wp:effectExtent l="19050" t="0" r="9525" b="0"/>
                <wp:wrapNone/>
                <wp:docPr id="9" name="Picture 4" descr="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09725" cy="438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</w:tr>
  </w:tbl>
  <w:p w:rsidR="00C14097" w:rsidRDefault="00C14097" w:rsidP="009728AC"/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322" w:type="dxa"/>
      <w:tblLayout w:type="fixed"/>
      <w:tblLook w:val="0000"/>
    </w:tblPr>
    <w:tblGrid>
      <w:gridCol w:w="4219"/>
      <w:gridCol w:w="2126"/>
      <w:gridCol w:w="2977"/>
    </w:tblGrid>
    <w:tr w:rsidR="00C14097" w:rsidTr="00051C2E">
      <w:trPr>
        <w:trHeight w:val="1021"/>
      </w:trPr>
      <w:tc>
        <w:tcPr>
          <w:tcW w:w="4219" w:type="dxa"/>
        </w:tcPr>
        <w:p w:rsidR="00C14097" w:rsidRDefault="00C14097" w:rsidP="00051C2E">
          <w:pPr>
            <w:pStyle w:val="CommentText"/>
          </w:pPr>
        </w:p>
      </w:tc>
      <w:tc>
        <w:tcPr>
          <w:tcW w:w="2126" w:type="dxa"/>
        </w:tcPr>
        <w:p w:rsidR="00C14097" w:rsidRDefault="00C14097" w:rsidP="00051C2E">
          <w:pPr>
            <w:pStyle w:val="CommentText"/>
          </w:pPr>
          <w:r>
            <w:rPr>
              <w:noProof/>
              <w:lang w:eastAsia="pt-PT"/>
            </w:rPr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6786245</wp:posOffset>
                </wp:positionH>
                <wp:positionV relativeFrom="paragraph">
                  <wp:posOffset>409575</wp:posOffset>
                </wp:positionV>
                <wp:extent cx="1281430" cy="615315"/>
                <wp:effectExtent l="19050" t="0" r="0" b="0"/>
                <wp:wrapNone/>
                <wp:docPr id="21" name="Imagem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1"/>
                        <pic:cNvPicPr preferRelativeResize="0">
                          <a:picLocks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81430" cy="6153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  <w:r>
            <w:rPr>
              <w:noProof/>
              <w:lang w:eastAsia="pt-PT"/>
            </w:rPr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6786245</wp:posOffset>
                </wp:positionH>
                <wp:positionV relativeFrom="paragraph">
                  <wp:posOffset>409575</wp:posOffset>
                </wp:positionV>
                <wp:extent cx="1281430" cy="615315"/>
                <wp:effectExtent l="19050" t="0" r="0" b="0"/>
                <wp:wrapNone/>
                <wp:docPr id="22" name="Imagem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2"/>
                        <pic:cNvPicPr preferRelativeResize="0">
                          <a:picLocks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81430" cy="6153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2977" w:type="dxa"/>
        </w:tcPr>
        <w:p w:rsidR="00C14097" w:rsidRDefault="00C14097" w:rsidP="00051C2E">
          <w:pPr>
            <w:pStyle w:val="CommentText"/>
            <w:jc w:val="right"/>
          </w:pPr>
          <w:r>
            <w:rPr>
              <w:noProof/>
              <w:lang w:eastAsia="pt-PT"/>
            </w:rPr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168275</wp:posOffset>
                </wp:positionH>
                <wp:positionV relativeFrom="paragraph">
                  <wp:posOffset>112395</wp:posOffset>
                </wp:positionV>
                <wp:extent cx="1609725" cy="438150"/>
                <wp:effectExtent l="19050" t="0" r="9525" b="0"/>
                <wp:wrapNone/>
                <wp:docPr id="24" name="Picture 4" descr="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09725" cy="438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</w:tr>
  </w:tbl>
  <w:p w:rsidR="00C14097" w:rsidRPr="00C36E8C" w:rsidRDefault="00C14097" w:rsidP="00C36E8C">
    <w:pPr>
      <w:pStyle w:val="Header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889" w:type="dxa"/>
      <w:tblBorders>
        <w:bottom w:val="single" w:sz="8" w:space="0" w:color="auto"/>
      </w:tblBorders>
      <w:tblLook w:val="0000"/>
    </w:tblPr>
    <w:tblGrid>
      <w:gridCol w:w="1119"/>
      <w:gridCol w:w="5793"/>
      <w:gridCol w:w="2977"/>
    </w:tblGrid>
    <w:tr w:rsidR="00C14097" w:rsidRPr="00274085" w:rsidTr="00274085">
      <w:trPr>
        <w:trHeight w:val="1168"/>
      </w:trPr>
      <w:tc>
        <w:tcPr>
          <w:tcW w:w="0" w:type="auto"/>
        </w:tcPr>
        <w:p w:rsidR="00C14097" w:rsidRPr="00274085" w:rsidRDefault="00E235AF" w:rsidP="009728AC">
          <w:pPr>
            <w:pStyle w:val="CommentText"/>
            <w:rPr>
              <w:i/>
            </w:rPr>
          </w:pPr>
          <w:fldSimple w:instr=" DOCPROPERTY &quot;Cliente&quot;  \* MERGEFORMAT ">
            <w:r w:rsidR="00C14097" w:rsidRPr="00274085">
              <w:rPr>
                <w:i/>
              </w:rPr>
              <w:t>NSOM</w:t>
            </w:r>
          </w:fldSimple>
        </w:p>
      </w:tc>
      <w:tc>
        <w:tcPr>
          <w:tcW w:w="5793" w:type="dxa"/>
        </w:tcPr>
        <w:p w:rsidR="00C14097" w:rsidRPr="00274085" w:rsidRDefault="00C14097" w:rsidP="00274085">
          <w:pPr>
            <w:spacing w:before="840"/>
            <w:jc w:val="center"/>
            <w:rPr>
              <w:rFonts w:ascii="Myriad Pro Black" w:hAnsi="Myriad Pro Black"/>
              <w:i/>
            </w:rPr>
          </w:pPr>
          <w:r w:rsidRPr="00274085">
            <w:rPr>
              <w:rFonts w:ascii="Myriad Pro Black" w:hAnsi="Myriad Pro Black"/>
              <w:i/>
            </w:rPr>
            <w:t>Criação do ambiente de desenvolvimento</w:t>
          </w:r>
          <w:r>
            <w:rPr>
              <w:rFonts w:ascii="Myriad Pro Black" w:hAnsi="Myriad Pro Black"/>
              <w:i/>
            </w:rPr>
            <w:t xml:space="preserve"> 5.1</w:t>
          </w:r>
        </w:p>
      </w:tc>
      <w:tc>
        <w:tcPr>
          <w:tcW w:w="2977" w:type="dxa"/>
        </w:tcPr>
        <w:p w:rsidR="00C14097" w:rsidRPr="00274085" w:rsidRDefault="00C14097" w:rsidP="004630C7">
          <w:pPr>
            <w:jc w:val="right"/>
          </w:pPr>
          <w:r w:rsidRPr="00274085">
            <w:rPr>
              <w:noProof/>
              <w:lang w:eastAsia="pt-PT"/>
            </w:rPr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367030</wp:posOffset>
                </wp:positionH>
                <wp:positionV relativeFrom="paragraph">
                  <wp:posOffset>241300</wp:posOffset>
                </wp:positionV>
                <wp:extent cx="1321435" cy="360045"/>
                <wp:effectExtent l="19050" t="0" r="0" b="0"/>
                <wp:wrapNone/>
                <wp:docPr id="16" name="Picture 4" descr="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21435" cy="3600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  <w:p w:rsidR="00C14097" w:rsidRPr="00274085" w:rsidRDefault="00C14097" w:rsidP="003F2639">
          <w:pPr>
            <w:tabs>
              <w:tab w:val="left" w:pos="679"/>
              <w:tab w:val="center" w:pos="1326"/>
            </w:tabs>
          </w:pPr>
          <w:r w:rsidRPr="00274085">
            <w:tab/>
          </w:r>
          <w:r w:rsidRPr="00274085">
            <w:tab/>
          </w:r>
        </w:p>
      </w:tc>
    </w:tr>
  </w:tbl>
  <w:p w:rsidR="00C14097" w:rsidRDefault="00C14097" w:rsidP="009728AC"/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Layout w:type="fixed"/>
      <w:tblLook w:val="0000"/>
    </w:tblPr>
    <w:tblGrid>
      <w:gridCol w:w="2518"/>
      <w:gridCol w:w="4536"/>
      <w:gridCol w:w="2516"/>
    </w:tblGrid>
    <w:tr w:rsidR="00C14097">
      <w:tc>
        <w:tcPr>
          <w:tcW w:w="2518" w:type="dxa"/>
        </w:tcPr>
        <w:p w:rsidR="00C14097" w:rsidRDefault="00E235AF" w:rsidP="009728AC">
          <w:pPr>
            <w:pStyle w:val="Header"/>
          </w:pPr>
          <w:fldSimple w:instr=" DOCPROPERTY &quot;Cliente&quot;  \* MERGEFORMAT ">
            <w:r w:rsidR="00C14097" w:rsidRPr="00F50EBE">
              <w:rPr>
                <w:b/>
              </w:rPr>
              <w:t>PT</w:t>
            </w:r>
            <w:r w:rsidR="00C14097">
              <w:t xml:space="preserve"> Sistemas de Informação</w:t>
            </w:r>
          </w:fldSimple>
        </w:p>
      </w:tc>
      <w:tc>
        <w:tcPr>
          <w:tcW w:w="4536" w:type="dxa"/>
        </w:tcPr>
        <w:p w:rsidR="00C14097" w:rsidRDefault="00C14097" w:rsidP="009728AC">
          <w:pPr>
            <w:pStyle w:val="Header"/>
          </w:pPr>
        </w:p>
      </w:tc>
      <w:tc>
        <w:tcPr>
          <w:tcW w:w="2516" w:type="dxa"/>
        </w:tcPr>
        <w:p w:rsidR="00C14097" w:rsidRDefault="00C14097" w:rsidP="009728AC">
          <w:pPr>
            <w:pStyle w:val="Header"/>
          </w:pPr>
          <w:r>
            <w:object w:dxaOrig="1200" w:dyaOrig="42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59.75pt;height:21.05pt" o:ole="">
                <v:imagedata r:id="rId1" o:title=""/>
              </v:shape>
              <o:OLEObject Type="Embed" ProgID="Word.Document.8" ShapeID="_x0000_i1025" DrawAspect="Content" ObjectID="_1453532519" r:id="rId2"/>
            </w:object>
          </w:r>
        </w:p>
      </w:tc>
    </w:tr>
    <w:tr w:rsidR="00C14097">
      <w:tc>
        <w:tcPr>
          <w:tcW w:w="2518" w:type="dxa"/>
        </w:tcPr>
        <w:p w:rsidR="00C14097" w:rsidRDefault="00C14097" w:rsidP="009728AC">
          <w:pPr>
            <w:pStyle w:val="Header"/>
          </w:pPr>
        </w:p>
      </w:tc>
      <w:tc>
        <w:tcPr>
          <w:tcW w:w="4536" w:type="dxa"/>
        </w:tcPr>
        <w:p w:rsidR="00C14097" w:rsidRDefault="00E235AF" w:rsidP="009728AC">
          <w:pPr>
            <w:pStyle w:val="Header"/>
          </w:pPr>
          <w:fldSimple w:instr=" SUBJECT  \* MERGEFORMAT ">
            <w:r w:rsidR="00C14097">
              <w:t>Manual de Instalação</w:t>
            </w:r>
          </w:fldSimple>
        </w:p>
      </w:tc>
      <w:tc>
        <w:tcPr>
          <w:tcW w:w="2516" w:type="dxa"/>
        </w:tcPr>
        <w:p w:rsidR="00C14097" w:rsidRDefault="00C14097" w:rsidP="009728AC">
          <w:pPr>
            <w:pStyle w:val="Header"/>
          </w:pPr>
        </w:p>
      </w:tc>
    </w:tr>
  </w:tbl>
  <w:p w:rsidR="00C14097" w:rsidRDefault="00C14097" w:rsidP="009728AC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372C9"/>
    <w:multiLevelType w:val="hybridMultilevel"/>
    <w:tmpl w:val="A12493AC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2F5158F"/>
    <w:multiLevelType w:val="hybridMultilevel"/>
    <w:tmpl w:val="43A6CD02"/>
    <w:lvl w:ilvl="0" w:tplc="7D2C82E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292DC44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3059B1"/>
    <w:multiLevelType w:val="multilevel"/>
    <w:tmpl w:val="7CDEF7D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>
    <w:nsid w:val="07F16ABD"/>
    <w:multiLevelType w:val="hybridMultilevel"/>
    <w:tmpl w:val="24E60B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292DC44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CE7582"/>
    <w:multiLevelType w:val="hybridMultilevel"/>
    <w:tmpl w:val="A2E6D9D2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BCF3916"/>
    <w:multiLevelType w:val="hybridMultilevel"/>
    <w:tmpl w:val="99CA4E6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CE31E97"/>
    <w:multiLevelType w:val="hybridMultilevel"/>
    <w:tmpl w:val="A01AB45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E3F3386"/>
    <w:multiLevelType w:val="hybridMultilevel"/>
    <w:tmpl w:val="8D1848A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A1D4D850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1C638A"/>
    <w:multiLevelType w:val="hybridMultilevel"/>
    <w:tmpl w:val="CE2E671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6C95D6B"/>
    <w:multiLevelType w:val="hybridMultilevel"/>
    <w:tmpl w:val="2854A56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E654C16"/>
    <w:multiLevelType w:val="hybridMultilevel"/>
    <w:tmpl w:val="61EABDD6"/>
    <w:lvl w:ilvl="0" w:tplc="6AA267F4">
      <w:start w:val="1"/>
      <w:numFmt w:val="decimal"/>
      <w:pStyle w:val="Heading1"/>
      <w:lvlText w:val="%1  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1171F71"/>
    <w:multiLevelType w:val="hybridMultilevel"/>
    <w:tmpl w:val="C70C9EC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39F4D72"/>
    <w:multiLevelType w:val="hybridMultilevel"/>
    <w:tmpl w:val="E47627F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7227CDB"/>
    <w:multiLevelType w:val="hybridMultilevel"/>
    <w:tmpl w:val="7E3AE7F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292DC44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B970B8C"/>
    <w:multiLevelType w:val="hybridMultilevel"/>
    <w:tmpl w:val="CA1E9B8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C0C783D"/>
    <w:multiLevelType w:val="hybridMultilevel"/>
    <w:tmpl w:val="390E4FE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A1D4D850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DB83242"/>
    <w:multiLevelType w:val="hybridMultilevel"/>
    <w:tmpl w:val="7DAA5AAA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316819DF"/>
    <w:multiLevelType w:val="hybridMultilevel"/>
    <w:tmpl w:val="6E96CEBC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31C2248C"/>
    <w:multiLevelType w:val="hybridMultilevel"/>
    <w:tmpl w:val="C70C9EC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24C4767"/>
    <w:multiLevelType w:val="hybridMultilevel"/>
    <w:tmpl w:val="EC36518C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3C4D1ED1"/>
    <w:multiLevelType w:val="hybridMultilevel"/>
    <w:tmpl w:val="048269C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420172E7"/>
    <w:multiLevelType w:val="hybridMultilevel"/>
    <w:tmpl w:val="C70C9EC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7C51FB6"/>
    <w:multiLevelType w:val="hybridMultilevel"/>
    <w:tmpl w:val="8AF2E806"/>
    <w:lvl w:ilvl="0" w:tplc="0292DC4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C18788A"/>
    <w:multiLevelType w:val="hybridMultilevel"/>
    <w:tmpl w:val="4CA008CC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4C837679"/>
    <w:multiLevelType w:val="hybridMultilevel"/>
    <w:tmpl w:val="C70C9EC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11F5B45"/>
    <w:multiLevelType w:val="hybridMultilevel"/>
    <w:tmpl w:val="5B38C83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40B6B4E"/>
    <w:multiLevelType w:val="hybridMultilevel"/>
    <w:tmpl w:val="B56A463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7D42706"/>
    <w:multiLevelType w:val="singleLevel"/>
    <w:tmpl w:val="B6D486F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8"/>
      </w:rPr>
    </w:lvl>
  </w:abstractNum>
  <w:abstractNum w:abstractNumId="28">
    <w:nsid w:val="57FE77B1"/>
    <w:multiLevelType w:val="hybridMultilevel"/>
    <w:tmpl w:val="38324EB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B8704B2"/>
    <w:multiLevelType w:val="hybridMultilevel"/>
    <w:tmpl w:val="A73AFA88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5DEE4245"/>
    <w:multiLevelType w:val="hybridMultilevel"/>
    <w:tmpl w:val="5C441B2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63063B1E"/>
    <w:multiLevelType w:val="hybridMultilevel"/>
    <w:tmpl w:val="4AB097AA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64AB45D8"/>
    <w:multiLevelType w:val="hybridMultilevel"/>
    <w:tmpl w:val="1F08C4B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5F419D6"/>
    <w:multiLevelType w:val="hybridMultilevel"/>
    <w:tmpl w:val="B040385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82400B3"/>
    <w:multiLevelType w:val="hybridMultilevel"/>
    <w:tmpl w:val="74CE9F6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9720BC9"/>
    <w:multiLevelType w:val="hybridMultilevel"/>
    <w:tmpl w:val="F0EAD920"/>
    <w:lvl w:ilvl="0" w:tplc="0292DC4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AA049BE"/>
    <w:multiLevelType w:val="hybridMultilevel"/>
    <w:tmpl w:val="29F61986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6CF54D04"/>
    <w:multiLevelType w:val="hybridMultilevel"/>
    <w:tmpl w:val="BAA02B4C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71050CCB"/>
    <w:multiLevelType w:val="hybridMultilevel"/>
    <w:tmpl w:val="CFF813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3443C90"/>
    <w:multiLevelType w:val="hybridMultilevel"/>
    <w:tmpl w:val="C70C9EC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78D1C5E"/>
    <w:multiLevelType w:val="hybridMultilevel"/>
    <w:tmpl w:val="EC4A85A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292DC44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A3D5680"/>
    <w:multiLevelType w:val="hybridMultilevel"/>
    <w:tmpl w:val="6C5A36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F1A4A6C"/>
    <w:multiLevelType w:val="hybridMultilevel"/>
    <w:tmpl w:val="D0D88D3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2"/>
  </w:num>
  <w:num w:numId="3">
    <w:abstractNumId w:val="30"/>
  </w:num>
  <w:num w:numId="4">
    <w:abstractNumId w:val="1"/>
  </w:num>
  <w:num w:numId="5">
    <w:abstractNumId w:val="13"/>
  </w:num>
  <w:num w:numId="6">
    <w:abstractNumId w:val="3"/>
  </w:num>
  <w:num w:numId="7">
    <w:abstractNumId w:val="40"/>
  </w:num>
  <w:num w:numId="8">
    <w:abstractNumId w:val="25"/>
  </w:num>
  <w:num w:numId="9">
    <w:abstractNumId w:val="38"/>
  </w:num>
  <w:num w:numId="10">
    <w:abstractNumId w:val="7"/>
  </w:num>
  <w:num w:numId="11">
    <w:abstractNumId w:val="15"/>
  </w:num>
  <w:num w:numId="12">
    <w:abstractNumId w:val="8"/>
  </w:num>
  <w:num w:numId="13">
    <w:abstractNumId w:val="5"/>
  </w:num>
  <w:num w:numId="14">
    <w:abstractNumId w:val="26"/>
  </w:num>
  <w:num w:numId="15">
    <w:abstractNumId w:val="6"/>
  </w:num>
  <w:num w:numId="16">
    <w:abstractNumId w:val="33"/>
  </w:num>
  <w:num w:numId="17">
    <w:abstractNumId w:val="42"/>
  </w:num>
  <w:num w:numId="18">
    <w:abstractNumId w:val="41"/>
  </w:num>
  <w:num w:numId="19">
    <w:abstractNumId w:val="10"/>
  </w:num>
  <w:num w:numId="20">
    <w:abstractNumId w:val="24"/>
  </w:num>
  <w:num w:numId="21">
    <w:abstractNumId w:val="21"/>
  </w:num>
  <w:num w:numId="22">
    <w:abstractNumId w:val="18"/>
  </w:num>
  <w:num w:numId="23">
    <w:abstractNumId w:val="11"/>
  </w:num>
  <w:num w:numId="24">
    <w:abstractNumId w:val="39"/>
  </w:num>
  <w:num w:numId="25">
    <w:abstractNumId w:val="32"/>
  </w:num>
  <w:num w:numId="26">
    <w:abstractNumId w:val="22"/>
  </w:num>
  <w:num w:numId="27">
    <w:abstractNumId w:val="35"/>
  </w:num>
  <w:num w:numId="28">
    <w:abstractNumId w:val="14"/>
  </w:num>
  <w:num w:numId="29">
    <w:abstractNumId w:val="23"/>
  </w:num>
  <w:num w:numId="30">
    <w:abstractNumId w:val="37"/>
  </w:num>
  <w:num w:numId="31">
    <w:abstractNumId w:val="17"/>
  </w:num>
  <w:num w:numId="32">
    <w:abstractNumId w:val="28"/>
  </w:num>
  <w:num w:numId="33">
    <w:abstractNumId w:val="16"/>
  </w:num>
  <w:num w:numId="34">
    <w:abstractNumId w:val="36"/>
  </w:num>
  <w:num w:numId="35">
    <w:abstractNumId w:val="34"/>
  </w:num>
  <w:num w:numId="36">
    <w:abstractNumId w:val="19"/>
  </w:num>
  <w:num w:numId="37">
    <w:abstractNumId w:val="20"/>
  </w:num>
  <w:num w:numId="38">
    <w:abstractNumId w:val="29"/>
  </w:num>
  <w:num w:numId="39">
    <w:abstractNumId w:val="9"/>
  </w:num>
  <w:num w:numId="40">
    <w:abstractNumId w:val="4"/>
  </w:num>
  <w:num w:numId="41">
    <w:abstractNumId w:val="31"/>
  </w:num>
  <w:num w:numId="42">
    <w:abstractNumId w:val="0"/>
  </w:num>
  <w:num w:numId="4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2"/>
  </w:num>
  <w:numIdMacAtCleanup w:val="2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embedSystemFonts/>
  <w:attachedTemplate r:id="rId1"/>
  <w:stylePaneFormatFilter w:val="3F01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6626" fill="f" fillcolor="white" stroke="f">
      <v:fill color="white" on="f"/>
      <v:stroke on="f"/>
      <o:colormenu v:ext="edit" strokecolor="none [3213]"/>
    </o:shapedefaults>
  </w:hdrShapeDefaults>
  <w:footnotePr>
    <w:footnote w:id="-1"/>
    <w:footnote w:id="0"/>
  </w:footnotePr>
  <w:endnotePr>
    <w:endnote w:id="-1"/>
    <w:endnote w:id="0"/>
  </w:endnotePr>
  <w:compat/>
  <w:rsids>
    <w:rsidRoot w:val="00DA2468"/>
    <w:rsid w:val="00012CFF"/>
    <w:rsid w:val="00020EF7"/>
    <w:rsid w:val="00025361"/>
    <w:rsid w:val="00051C2E"/>
    <w:rsid w:val="00066D4E"/>
    <w:rsid w:val="000700FF"/>
    <w:rsid w:val="000703AC"/>
    <w:rsid w:val="00071491"/>
    <w:rsid w:val="00072EF9"/>
    <w:rsid w:val="00085374"/>
    <w:rsid w:val="000A27A7"/>
    <w:rsid w:val="000A38F6"/>
    <w:rsid w:val="000F7BD6"/>
    <w:rsid w:val="001018E3"/>
    <w:rsid w:val="00125353"/>
    <w:rsid w:val="00137E2F"/>
    <w:rsid w:val="00143B3D"/>
    <w:rsid w:val="00152243"/>
    <w:rsid w:val="0015582B"/>
    <w:rsid w:val="0017797F"/>
    <w:rsid w:val="001839C4"/>
    <w:rsid w:val="001A29A9"/>
    <w:rsid w:val="001B69F2"/>
    <w:rsid w:val="001C00F9"/>
    <w:rsid w:val="001C3D17"/>
    <w:rsid w:val="001E1396"/>
    <w:rsid w:val="001E272B"/>
    <w:rsid w:val="001E37B1"/>
    <w:rsid w:val="001F41B6"/>
    <w:rsid w:val="00205FF6"/>
    <w:rsid w:val="002177BB"/>
    <w:rsid w:val="00220106"/>
    <w:rsid w:val="002338D5"/>
    <w:rsid w:val="00233AF5"/>
    <w:rsid w:val="0024751F"/>
    <w:rsid w:val="00252B93"/>
    <w:rsid w:val="00270DF1"/>
    <w:rsid w:val="00274085"/>
    <w:rsid w:val="002832AF"/>
    <w:rsid w:val="002A133C"/>
    <w:rsid w:val="002A3D01"/>
    <w:rsid w:val="002D6E81"/>
    <w:rsid w:val="002D74BC"/>
    <w:rsid w:val="002E4372"/>
    <w:rsid w:val="002F1508"/>
    <w:rsid w:val="003036AB"/>
    <w:rsid w:val="00303A62"/>
    <w:rsid w:val="00320133"/>
    <w:rsid w:val="0033024D"/>
    <w:rsid w:val="003362BF"/>
    <w:rsid w:val="00342189"/>
    <w:rsid w:val="003449CC"/>
    <w:rsid w:val="0035262C"/>
    <w:rsid w:val="003544E5"/>
    <w:rsid w:val="00370EBD"/>
    <w:rsid w:val="00372A33"/>
    <w:rsid w:val="003935B6"/>
    <w:rsid w:val="003938F2"/>
    <w:rsid w:val="00394D3A"/>
    <w:rsid w:val="003A0D21"/>
    <w:rsid w:val="003A2BDF"/>
    <w:rsid w:val="003B027A"/>
    <w:rsid w:val="003B5147"/>
    <w:rsid w:val="003E18C4"/>
    <w:rsid w:val="003F2639"/>
    <w:rsid w:val="004058A2"/>
    <w:rsid w:val="00407F14"/>
    <w:rsid w:val="00412270"/>
    <w:rsid w:val="004226C4"/>
    <w:rsid w:val="00423474"/>
    <w:rsid w:val="00426B7C"/>
    <w:rsid w:val="004445FC"/>
    <w:rsid w:val="004446AE"/>
    <w:rsid w:val="004509A4"/>
    <w:rsid w:val="004543F4"/>
    <w:rsid w:val="0045567B"/>
    <w:rsid w:val="0045636D"/>
    <w:rsid w:val="00457C62"/>
    <w:rsid w:val="004630C7"/>
    <w:rsid w:val="00464BEC"/>
    <w:rsid w:val="00471E80"/>
    <w:rsid w:val="00473B4C"/>
    <w:rsid w:val="00496D6D"/>
    <w:rsid w:val="004D6F49"/>
    <w:rsid w:val="004E5650"/>
    <w:rsid w:val="004F70C8"/>
    <w:rsid w:val="005026AE"/>
    <w:rsid w:val="00503F37"/>
    <w:rsid w:val="00545A2D"/>
    <w:rsid w:val="00552D37"/>
    <w:rsid w:val="005606F8"/>
    <w:rsid w:val="005613F8"/>
    <w:rsid w:val="00577076"/>
    <w:rsid w:val="00580A23"/>
    <w:rsid w:val="005C552E"/>
    <w:rsid w:val="005D45E7"/>
    <w:rsid w:val="005D4658"/>
    <w:rsid w:val="005E06AB"/>
    <w:rsid w:val="005E7D0B"/>
    <w:rsid w:val="005F205A"/>
    <w:rsid w:val="005F3A45"/>
    <w:rsid w:val="005F4A83"/>
    <w:rsid w:val="005F6B9C"/>
    <w:rsid w:val="00617868"/>
    <w:rsid w:val="0062144A"/>
    <w:rsid w:val="00636B6D"/>
    <w:rsid w:val="00647842"/>
    <w:rsid w:val="00654CC6"/>
    <w:rsid w:val="0066083B"/>
    <w:rsid w:val="00661716"/>
    <w:rsid w:val="006675E9"/>
    <w:rsid w:val="00677C6F"/>
    <w:rsid w:val="0068539A"/>
    <w:rsid w:val="00694814"/>
    <w:rsid w:val="006960A8"/>
    <w:rsid w:val="006A6CF9"/>
    <w:rsid w:val="006D078F"/>
    <w:rsid w:val="006D0F32"/>
    <w:rsid w:val="006D4AD8"/>
    <w:rsid w:val="006D59EC"/>
    <w:rsid w:val="006E1F74"/>
    <w:rsid w:val="006E654F"/>
    <w:rsid w:val="006F71FC"/>
    <w:rsid w:val="006F7559"/>
    <w:rsid w:val="006F7BCE"/>
    <w:rsid w:val="00701B04"/>
    <w:rsid w:val="0073386F"/>
    <w:rsid w:val="00755BD4"/>
    <w:rsid w:val="00761F4A"/>
    <w:rsid w:val="00762EBD"/>
    <w:rsid w:val="00795E32"/>
    <w:rsid w:val="007A363D"/>
    <w:rsid w:val="007B234C"/>
    <w:rsid w:val="007C7673"/>
    <w:rsid w:val="007F3E16"/>
    <w:rsid w:val="007F40AD"/>
    <w:rsid w:val="00815EC7"/>
    <w:rsid w:val="008324E0"/>
    <w:rsid w:val="00834379"/>
    <w:rsid w:val="008378A3"/>
    <w:rsid w:val="00850452"/>
    <w:rsid w:val="0085258B"/>
    <w:rsid w:val="008618A2"/>
    <w:rsid w:val="008652B8"/>
    <w:rsid w:val="008753F9"/>
    <w:rsid w:val="008A5685"/>
    <w:rsid w:val="008C16AD"/>
    <w:rsid w:val="008C5A2F"/>
    <w:rsid w:val="008D20F4"/>
    <w:rsid w:val="008D26FD"/>
    <w:rsid w:val="008D281A"/>
    <w:rsid w:val="008D287F"/>
    <w:rsid w:val="008D5AB6"/>
    <w:rsid w:val="008D6F8C"/>
    <w:rsid w:val="008E1637"/>
    <w:rsid w:val="008F6AE8"/>
    <w:rsid w:val="008F6C51"/>
    <w:rsid w:val="009026B5"/>
    <w:rsid w:val="00913355"/>
    <w:rsid w:val="00933489"/>
    <w:rsid w:val="009373B0"/>
    <w:rsid w:val="009400A3"/>
    <w:rsid w:val="00945FB3"/>
    <w:rsid w:val="00953363"/>
    <w:rsid w:val="00966464"/>
    <w:rsid w:val="009728AC"/>
    <w:rsid w:val="00974B6D"/>
    <w:rsid w:val="009A16EF"/>
    <w:rsid w:val="009B3010"/>
    <w:rsid w:val="009B4B3B"/>
    <w:rsid w:val="009C44F7"/>
    <w:rsid w:val="00A2101D"/>
    <w:rsid w:val="00A21111"/>
    <w:rsid w:val="00A25005"/>
    <w:rsid w:val="00A51CE5"/>
    <w:rsid w:val="00A52E79"/>
    <w:rsid w:val="00A559AD"/>
    <w:rsid w:val="00A64A1D"/>
    <w:rsid w:val="00A722BC"/>
    <w:rsid w:val="00A725A8"/>
    <w:rsid w:val="00A74F51"/>
    <w:rsid w:val="00A86E1D"/>
    <w:rsid w:val="00A95E0C"/>
    <w:rsid w:val="00AA4A09"/>
    <w:rsid w:val="00AC269B"/>
    <w:rsid w:val="00AD08E0"/>
    <w:rsid w:val="00AE0B6B"/>
    <w:rsid w:val="00AF6B5C"/>
    <w:rsid w:val="00B1228C"/>
    <w:rsid w:val="00B1387A"/>
    <w:rsid w:val="00B264A7"/>
    <w:rsid w:val="00B32F1F"/>
    <w:rsid w:val="00B37EC6"/>
    <w:rsid w:val="00B41368"/>
    <w:rsid w:val="00B4417E"/>
    <w:rsid w:val="00B473F1"/>
    <w:rsid w:val="00B62127"/>
    <w:rsid w:val="00B623F7"/>
    <w:rsid w:val="00B64B0F"/>
    <w:rsid w:val="00B810ED"/>
    <w:rsid w:val="00B83684"/>
    <w:rsid w:val="00BA6C7D"/>
    <w:rsid w:val="00BC5F24"/>
    <w:rsid w:val="00BE192A"/>
    <w:rsid w:val="00BE1CE3"/>
    <w:rsid w:val="00C01024"/>
    <w:rsid w:val="00C016C4"/>
    <w:rsid w:val="00C07C51"/>
    <w:rsid w:val="00C14097"/>
    <w:rsid w:val="00C2556E"/>
    <w:rsid w:val="00C25682"/>
    <w:rsid w:val="00C323C9"/>
    <w:rsid w:val="00C36E8C"/>
    <w:rsid w:val="00C41139"/>
    <w:rsid w:val="00C52B1F"/>
    <w:rsid w:val="00C61121"/>
    <w:rsid w:val="00C7582D"/>
    <w:rsid w:val="00C7757F"/>
    <w:rsid w:val="00C90C91"/>
    <w:rsid w:val="00CA00A1"/>
    <w:rsid w:val="00CB5B3A"/>
    <w:rsid w:val="00CC2AAB"/>
    <w:rsid w:val="00CC7B08"/>
    <w:rsid w:val="00CE09D8"/>
    <w:rsid w:val="00CE3CB6"/>
    <w:rsid w:val="00CE4430"/>
    <w:rsid w:val="00D06D67"/>
    <w:rsid w:val="00D06F81"/>
    <w:rsid w:val="00D33FED"/>
    <w:rsid w:val="00D57658"/>
    <w:rsid w:val="00D61A8B"/>
    <w:rsid w:val="00D8236B"/>
    <w:rsid w:val="00D95E0F"/>
    <w:rsid w:val="00DA111C"/>
    <w:rsid w:val="00DA2468"/>
    <w:rsid w:val="00DB65A7"/>
    <w:rsid w:val="00DD2947"/>
    <w:rsid w:val="00DD41CC"/>
    <w:rsid w:val="00DD4875"/>
    <w:rsid w:val="00DF0BC2"/>
    <w:rsid w:val="00DF7011"/>
    <w:rsid w:val="00E153E1"/>
    <w:rsid w:val="00E235AF"/>
    <w:rsid w:val="00E364F4"/>
    <w:rsid w:val="00E55009"/>
    <w:rsid w:val="00E77A76"/>
    <w:rsid w:val="00E83E24"/>
    <w:rsid w:val="00E952CB"/>
    <w:rsid w:val="00EB294C"/>
    <w:rsid w:val="00ED452C"/>
    <w:rsid w:val="00EE3075"/>
    <w:rsid w:val="00EE3CB5"/>
    <w:rsid w:val="00F16414"/>
    <w:rsid w:val="00F2099D"/>
    <w:rsid w:val="00F24B42"/>
    <w:rsid w:val="00F2783E"/>
    <w:rsid w:val="00F45F76"/>
    <w:rsid w:val="00F50EBE"/>
    <w:rsid w:val="00F5118B"/>
    <w:rsid w:val="00F703D7"/>
    <w:rsid w:val="00F8426C"/>
    <w:rsid w:val="00FA15EE"/>
    <w:rsid w:val="00FB77D4"/>
    <w:rsid w:val="00FD5DE0"/>
    <w:rsid w:val="00FE79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6626" fill="f" fillcolor="white" stroke="f">
      <v:fill color="white" on="f"/>
      <v:stroke on="f"/>
      <o:colormenu v:ext="edit" strokecolor="none [3213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Normal (Web)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9728AC"/>
    <w:pPr>
      <w:spacing w:before="120" w:line="360" w:lineRule="auto"/>
      <w:jc w:val="both"/>
    </w:pPr>
    <w:rPr>
      <w:rFonts w:ascii="Myriad Pro" w:hAnsi="Myriad Pro"/>
      <w:lang w:eastAsia="en-US"/>
    </w:rPr>
  </w:style>
  <w:style w:type="paragraph" w:styleId="Heading1">
    <w:name w:val="heading 1"/>
    <w:basedOn w:val="Normal"/>
    <w:next w:val="Normal"/>
    <w:autoRedefine/>
    <w:qFormat/>
    <w:rsid w:val="005613F8"/>
    <w:pPr>
      <w:keepNext/>
      <w:numPr>
        <w:numId w:val="19"/>
      </w:numPr>
      <w:spacing w:before="240" w:after="80"/>
      <w:ind w:hanging="720"/>
      <w:outlineLvl w:val="0"/>
    </w:pPr>
    <w:rPr>
      <w:rFonts w:ascii="Myriad Pro Black" w:hAnsi="Myriad Pro Black"/>
      <w:b/>
      <w:kern w:val="28"/>
      <w:sz w:val="28"/>
      <w:szCs w:val="28"/>
    </w:rPr>
  </w:style>
  <w:style w:type="paragraph" w:styleId="Heading2">
    <w:name w:val="heading 2"/>
    <w:basedOn w:val="Normal"/>
    <w:next w:val="Normal"/>
    <w:autoRedefine/>
    <w:qFormat/>
    <w:rsid w:val="008D26FD"/>
    <w:pPr>
      <w:keepNext/>
      <w:numPr>
        <w:ilvl w:val="1"/>
        <w:numId w:val="2"/>
      </w:numPr>
      <w:spacing w:before="240" w:after="120"/>
      <w:outlineLvl w:val="1"/>
    </w:pPr>
    <w:rPr>
      <w:rFonts w:ascii="Myriad Pro Black" w:hAnsi="Myriad Pro Black"/>
      <w:b/>
      <w:sz w:val="26"/>
    </w:rPr>
  </w:style>
  <w:style w:type="paragraph" w:styleId="Heading3">
    <w:name w:val="heading 3"/>
    <w:basedOn w:val="Normal"/>
    <w:next w:val="Normal"/>
    <w:autoRedefine/>
    <w:qFormat/>
    <w:rsid w:val="00D06F81"/>
    <w:pPr>
      <w:keepNext/>
      <w:numPr>
        <w:ilvl w:val="2"/>
        <w:numId w:val="2"/>
      </w:numPr>
      <w:spacing w:before="180" w:after="80"/>
      <w:outlineLvl w:val="2"/>
    </w:pPr>
    <w:rPr>
      <w:rFonts w:ascii="Myriad Pro Black" w:hAnsi="Myriad Pro Black"/>
      <w:b/>
      <w:sz w:val="24"/>
    </w:rPr>
  </w:style>
  <w:style w:type="paragraph" w:styleId="Heading4">
    <w:name w:val="heading 4"/>
    <w:basedOn w:val="Normal"/>
    <w:next w:val="Normal"/>
    <w:autoRedefine/>
    <w:qFormat/>
    <w:rsid w:val="00BC5F24"/>
    <w:pPr>
      <w:numPr>
        <w:ilvl w:val="3"/>
        <w:numId w:val="2"/>
      </w:numPr>
      <w:spacing w:before="180" w:after="80"/>
      <w:outlineLvl w:val="3"/>
    </w:pPr>
    <w:rPr>
      <w:rFonts w:ascii="Myriad Pro Black" w:hAnsi="Myriad Pro Black"/>
      <w:b/>
      <w:sz w:val="22"/>
    </w:rPr>
  </w:style>
  <w:style w:type="paragraph" w:styleId="Heading5">
    <w:name w:val="heading 5"/>
    <w:basedOn w:val="Normal"/>
    <w:next w:val="Normal"/>
    <w:qFormat/>
    <w:rsid w:val="00BC5F24"/>
    <w:pPr>
      <w:numPr>
        <w:ilvl w:val="4"/>
        <w:numId w:val="2"/>
      </w:numPr>
      <w:spacing w:after="60"/>
      <w:outlineLvl w:val="4"/>
    </w:pPr>
    <w:rPr>
      <w:rFonts w:ascii="Myriad Pro Black SemiExt" w:hAnsi="Myriad Pro Black SemiExt"/>
      <w:b/>
    </w:rPr>
  </w:style>
  <w:style w:type="paragraph" w:styleId="Heading6">
    <w:name w:val="heading 6"/>
    <w:basedOn w:val="Normal"/>
    <w:next w:val="Normal"/>
    <w:autoRedefine/>
    <w:qFormat/>
    <w:rsid w:val="00BC5F24"/>
    <w:pPr>
      <w:numPr>
        <w:ilvl w:val="5"/>
        <w:numId w:val="2"/>
      </w:numPr>
      <w:spacing w:after="60"/>
      <w:outlineLvl w:val="5"/>
    </w:pPr>
    <w:rPr>
      <w:rFonts w:ascii="Myriad Pro Black" w:hAnsi="Myriad Pro Black"/>
      <w:b/>
    </w:rPr>
  </w:style>
  <w:style w:type="paragraph" w:styleId="Heading7">
    <w:name w:val="heading 7"/>
    <w:basedOn w:val="Normal"/>
    <w:next w:val="Normal"/>
    <w:autoRedefine/>
    <w:qFormat/>
    <w:rsid w:val="00C90C91"/>
    <w:pPr>
      <w:numPr>
        <w:ilvl w:val="6"/>
        <w:numId w:val="2"/>
      </w:numPr>
      <w:spacing w:before="80" w:after="60"/>
      <w:outlineLvl w:val="6"/>
    </w:pPr>
    <w:rPr>
      <w:b/>
    </w:rPr>
  </w:style>
  <w:style w:type="paragraph" w:styleId="Heading8">
    <w:name w:val="heading 8"/>
    <w:basedOn w:val="Normal"/>
    <w:next w:val="Normal"/>
    <w:autoRedefine/>
    <w:qFormat/>
    <w:rsid w:val="00C90C91"/>
    <w:pPr>
      <w:numPr>
        <w:ilvl w:val="7"/>
        <w:numId w:val="2"/>
      </w:numPr>
      <w:spacing w:before="80" w:after="60"/>
      <w:outlineLvl w:val="7"/>
    </w:pPr>
    <w:rPr>
      <w:b/>
      <w:i/>
    </w:rPr>
  </w:style>
  <w:style w:type="paragraph" w:styleId="Heading9">
    <w:name w:val="heading 9"/>
    <w:basedOn w:val="Normal"/>
    <w:next w:val="Normal"/>
    <w:autoRedefine/>
    <w:qFormat/>
    <w:rsid w:val="00C90C91"/>
    <w:pPr>
      <w:numPr>
        <w:ilvl w:val="8"/>
        <w:numId w:val="2"/>
      </w:numPr>
      <w:tabs>
        <w:tab w:val="left" w:pos="1610"/>
      </w:tabs>
      <w:spacing w:before="80" w:after="60"/>
      <w:outlineLvl w:val="8"/>
    </w:pPr>
    <w:rPr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rsid w:val="00815EC7"/>
    <w:pPr>
      <w:tabs>
        <w:tab w:val="left" w:pos="680"/>
        <w:tab w:val="right" w:leader="dot" w:pos="9072"/>
      </w:tabs>
    </w:pPr>
    <w:rPr>
      <w:rFonts w:ascii="Myriad Pro Black" w:hAnsi="Myriad Pro Black"/>
      <w:b/>
      <w:noProof/>
      <w:sz w:val="24"/>
    </w:rPr>
  </w:style>
  <w:style w:type="paragraph" w:styleId="Header">
    <w:name w:val="header"/>
    <w:basedOn w:val="Normal"/>
    <w:rsid w:val="009B3010"/>
    <w:pPr>
      <w:tabs>
        <w:tab w:val="center" w:pos="4678"/>
        <w:tab w:val="right" w:pos="8789"/>
      </w:tabs>
      <w:spacing w:before="0" w:line="240" w:lineRule="auto"/>
      <w:jc w:val="left"/>
    </w:pPr>
    <w:rPr>
      <w:i/>
    </w:rPr>
  </w:style>
  <w:style w:type="paragraph" w:styleId="Footer">
    <w:name w:val="footer"/>
    <w:basedOn w:val="Normal"/>
    <w:rsid w:val="009B3010"/>
    <w:pPr>
      <w:tabs>
        <w:tab w:val="center" w:pos="4678"/>
        <w:tab w:val="right" w:pos="8789"/>
        <w:tab w:val="left" w:pos="9571"/>
      </w:tabs>
      <w:spacing w:before="0" w:line="240" w:lineRule="auto"/>
      <w:jc w:val="left"/>
    </w:pPr>
    <w:rPr>
      <w:rFonts w:ascii="PTBlissBold" w:hAnsi="PTBlissBold"/>
      <w:b/>
      <w:sz w:val="16"/>
    </w:rPr>
  </w:style>
  <w:style w:type="character" w:styleId="PageNumber">
    <w:name w:val="page number"/>
    <w:basedOn w:val="DefaultParagraphFont"/>
    <w:rsid w:val="009B3010"/>
    <w:rPr>
      <w:rFonts w:ascii="PTBlissBold" w:hAnsi="PTBlissBold"/>
      <w:sz w:val="16"/>
    </w:rPr>
  </w:style>
  <w:style w:type="paragraph" w:styleId="BodyText">
    <w:name w:val="Body Text"/>
    <w:basedOn w:val="Normal"/>
    <w:rsid w:val="009B3010"/>
    <w:pPr>
      <w:spacing w:before="0" w:after="120" w:line="240" w:lineRule="auto"/>
    </w:pPr>
  </w:style>
  <w:style w:type="paragraph" w:styleId="TOC2">
    <w:name w:val="toc 2"/>
    <w:basedOn w:val="Normal"/>
    <w:next w:val="Normal"/>
    <w:autoRedefine/>
    <w:uiPriority w:val="39"/>
    <w:rsid w:val="00815EC7"/>
    <w:pPr>
      <w:tabs>
        <w:tab w:val="left" w:pos="800"/>
        <w:tab w:val="right" w:leader="dot" w:pos="9072"/>
      </w:tabs>
      <w:ind w:left="198"/>
    </w:pPr>
    <w:rPr>
      <w:rFonts w:ascii="Myriad Pro Black" w:hAnsi="Myriad Pro Black"/>
      <w:noProof/>
      <w:sz w:val="22"/>
    </w:rPr>
  </w:style>
  <w:style w:type="paragraph" w:styleId="TOC3">
    <w:name w:val="toc 3"/>
    <w:basedOn w:val="Normal"/>
    <w:next w:val="Normal"/>
    <w:autoRedefine/>
    <w:uiPriority w:val="39"/>
    <w:rsid w:val="00815EC7"/>
    <w:pPr>
      <w:tabs>
        <w:tab w:val="left" w:pos="1200"/>
        <w:tab w:val="right" w:leader="dot" w:pos="9072"/>
      </w:tabs>
      <w:ind w:left="397"/>
    </w:pPr>
    <w:rPr>
      <w:rFonts w:ascii="Myriad Pro Black" w:hAnsi="Myriad Pro Black"/>
      <w:noProof/>
    </w:rPr>
  </w:style>
  <w:style w:type="character" w:styleId="FollowedHyperlink">
    <w:name w:val="FollowedHyperlink"/>
    <w:basedOn w:val="DefaultParagraphFont"/>
    <w:rsid w:val="009B3010"/>
    <w:rPr>
      <w:rFonts w:ascii="PTBlissRegular" w:hAnsi="PTBlissRegular"/>
      <w:color w:val="800080"/>
      <w:sz w:val="20"/>
      <w:u w:val="single"/>
    </w:rPr>
  </w:style>
  <w:style w:type="character" w:styleId="Hyperlink">
    <w:name w:val="Hyperlink"/>
    <w:basedOn w:val="DefaultParagraphFont"/>
    <w:rsid w:val="009B3010"/>
    <w:rPr>
      <w:rFonts w:ascii="PTBlissRegular" w:hAnsi="PTBlissRegular"/>
      <w:color w:val="0000FF"/>
      <w:sz w:val="20"/>
      <w:u w:val="single"/>
    </w:rPr>
  </w:style>
  <w:style w:type="paragraph" w:styleId="TOC4">
    <w:name w:val="toc 4"/>
    <w:basedOn w:val="Normal"/>
    <w:next w:val="Normal"/>
    <w:autoRedefine/>
    <w:uiPriority w:val="39"/>
    <w:rsid w:val="00815EC7"/>
    <w:pPr>
      <w:tabs>
        <w:tab w:val="left" w:pos="1400"/>
        <w:tab w:val="right" w:leader="dot" w:pos="9072"/>
      </w:tabs>
      <w:ind w:left="601"/>
    </w:pPr>
    <w:rPr>
      <w:b/>
      <w:noProof/>
    </w:rPr>
  </w:style>
  <w:style w:type="paragraph" w:styleId="TOC5">
    <w:name w:val="toc 5"/>
    <w:basedOn w:val="Normal"/>
    <w:next w:val="Normal"/>
    <w:autoRedefine/>
    <w:uiPriority w:val="39"/>
    <w:rsid w:val="00815EC7"/>
    <w:pPr>
      <w:tabs>
        <w:tab w:val="left" w:pos="1705"/>
        <w:tab w:val="right" w:leader="dot" w:pos="9072"/>
      </w:tabs>
      <w:ind w:left="799"/>
    </w:pPr>
    <w:rPr>
      <w:b/>
      <w:i/>
      <w:noProof/>
    </w:rPr>
  </w:style>
  <w:style w:type="paragraph" w:styleId="TOC6">
    <w:name w:val="toc 6"/>
    <w:basedOn w:val="Normal"/>
    <w:next w:val="Normal"/>
    <w:autoRedefine/>
    <w:uiPriority w:val="39"/>
    <w:rsid w:val="00815EC7"/>
    <w:pPr>
      <w:tabs>
        <w:tab w:val="left" w:pos="2058"/>
        <w:tab w:val="right" w:leader="dot" w:pos="9072"/>
      </w:tabs>
      <w:ind w:left="998"/>
    </w:pPr>
    <w:rPr>
      <w:noProof/>
    </w:rPr>
  </w:style>
  <w:style w:type="paragraph" w:styleId="TOC7">
    <w:name w:val="toc 7"/>
    <w:basedOn w:val="Normal"/>
    <w:next w:val="Normal"/>
    <w:autoRedefine/>
    <w:uiPriority w:val="39"/>
    <w:rsid w:val="00815EC7"/>
    <w:pPr>
      <w:tabs>
        <w:tab w:val="left" w:pos="2408"/>
        <w:tab w:val="right" w:leader="dot" w:pos="9072"/>
      </w:tabs>
      <w:spacing w:before="80"/>
      <w:ind w:left="1202"/>
    </w:pPr>
    <w:rPr>
      <w:noProof/>
    </w:rPr>
  </w:style>
  <w:style w:type="paragraph" w:customStyle="1" w:styleId="Subtitulo">
    <w:name w:val="Subtitulo"/>
    <w:basedOn w:val="Normal"/>
    <w:rsid w:val="009B3010"/>
    <w:pPr>
      <w:spacing w:before="240"/>
      <w:jc w:val="center"/>
    </w:pPr>
    <w:rPr>
      <w:rFonts w:ascii="PTBlissBold" w:hAnsi="PTBlissBold"/>
      <w:sz w:val="36"/>
    </w:rPr>
  </w:style>
  <w:style w:type="paragraph" w:customStyle="1" w:styleId="Titulo">
    <w:name w:val="Titulo"/>
    <w:basedOn w:val="Normal"/>
    <w:rsid w:val="009B3010"/>
    <w:pPr>
      <w:jc w:val="center"/>
    </w:pPr>
    <w:rPr>
      <w:rFonts w:ascii="PTBlissBold" w:hAnsi="PTBlissBold"/>
      <w:sz w:val="48"/>
    </w:rPr>
  </w:style>
  <w:style w:type="paragraph" w:styleId="ListBullet">
    <w:name w:val="List Bullet"/>
    <w:basedOn w:val="Normal"/>
    <w:rsid w:val="009B3010"/>
    <w:pPr>
      <w:numPr>
        <w:numId w:val="1"/>
      </w:numPr>
    </w:pPr>
  </w:style>
  <w:style w:type="paragraph" w:styleId="TOC8">
    <w:name w:val="toc 8"/>
    <w:basedOn w:val="Normal"/>
    <w:next w:val="Normal"/>
    <w:autoRedefine/>
    <w:uiPriority w:val="39"/>
    <w:rsid w:val="00815EC7"/>
    <w:pPr>
      <w:tabs>
        <w:tab w:val="left" w:pos="2758"/>
        <w:tab w:val="right" w:leader="dot" w:pos="9072"/>
      </w:tabs>
      <w:spacing w:before="80"/>
      <w:ind w:left="1400"/>
    </w:pPr>
    <w:rPr>
      <w:i/>
      <w:noProof/>
    </w:rPr>
  </w:style>
  <w:style w:type="paragraph" w:styleId="TOC9">
    <w:name w:val="toc 9"/>
    <w:basedOn w:val="Normal"/>
    <w:next w:val="Normal"/>
    <w:autoRedefine/>
    <w:uiPriority w:val="39"/>
    <w:rsid w:val="00815EC7"/>
    <w:pPr>
      <w:tabs>
        <w:tab w:val="left" w:pos="3111"/>
        <w:tab w:val="right" w:leader="dot" w:pos="9072"/>
      </w:tabs>
      <w:spacing w:before="80"/>
      <w:ind w:left="1599"/>
    </w:pPr>
    <w:rPr>
      <w:i/>
      <w:noProof/>
    </w:rPr>
  </w:style>
  <w:style w:type="paragraph" w:customStyle="1" w:styleId="ndice">
    <w:name w:val="Índice"/>
    <w:basedOn w:val="Normal"/>
    <w:rsid w:val="009B3010"/>
    <w:rPr>
      <w:rFonts w:ascii="PTBlissBold" w:hAnsi="PTBlissBold"/>
      <w:sz w:val="28"/>
    </w:rPr>
  </w:style>
  <w:style w:type="paragraph" w:styleId="CommentText">
    <w:name w:val="annotation text"/>
    <w:basedOn w:val="Normal"/>
    <w:semiHidden/>
    <w:rsid w:val="009B3010"/>
  </w:style>
  <w:style w:type="paragraph" w:styleId="BodyTextIndent">
    <w:name w:val="Body Text Indent"/>
    <w:basedOn w:val="Normal"/>
    <w:rsid w:val="009B3010"/>
    <w:pPr>
      <w:ind w:left="1276"/>
    </w:pPr>
  </w:style>
  <w:style w:type="paragraph" w:styleId="Caption">
    <w:name w:val="caption"/>
    <w:basedOn w:val="Normal"/>
    <w:next w:val="Normal"/>
    <w:qFormat/>
    <w:rsid w:val="009B3010"/>
    <w:pPr>
      <w:ind w:left="3600" w:firstLine="720"/>
      <w:jc w:val="right"/>
    </w:pPr>
    <w:rPr>
      <w:rFonts w:ascii="PTBlissBold" w:hAnsi="PTBlissBold"/>
      <w:b/>
      <w:sz w:val="36"/>
    </w:rPr>
  </w:style>
  <w:style w:type="paragraph" w:styleId="FootnoteText">
    <w:name w:val="footnote text"/>
    <w:basedOn w:val="Normal"/>
    <w:semiHidden/>
    <w:rsid w:val="009B3010"/>
    <w:rPr>
      <w:sz w:val="18"/>
    </w:rPr>
  </w:style>
  <w:style w:type="paragraph" w:styleId="BodyTextIndent2">
    <w:name w:val="Body Text Indent 2"/>
    <w:basedOn w:val="Normal"/>
    <w:rsid w:val="009B3010"/>
    <w:pPr>
      <w:ind w:left="426" w:hanging="66"/>
    </w:pPr>
  </w:style>
  <w:style w:type="paragraph" w:styleId="BodyTextIndent3">
    <w:name w:val="Body Text Indent 3"/>
    <w:basedOn w:val="Normal"/>
    <w:rsid w:val="009B3010"/>
    <w:pPr>
      <w:ind w:left="1134"/>
    </w:pPr>
  </w:style>
  <w:style w:type="paragraph" w:customStyle="1" w:styleId="Default">
    <w:name w:val="Default"/>
    <w:rsid w:val="00DB65A7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character" w:styleId="CommentReference">
    <w:name w:val="annotation reference"/>
    <w:basedOn w:val="DefaultParagraphFont"/>
    <w:semiHidden/>
    <w:rsid w:val="009B3010"/>
    <w:rPr>
      <w:rFonts w:ascii="PTBlissRegular" w:hAnsi="PTBlissRegular"/>
      <w:sz w:val="16"/>
    </w:rPr>
  </w:style>
  <w:style w:type="paragraph" w:styleId="DocumentMap">
    <w:name w:val="Document Map"/>
    <w:basedOn w:val="Normal"/>
    <w:semiHidden/>
    <w:rsid w:val="009B3010"/>
    <w:pPr>
      <w:shd w:val="clear" w:color="auto" w:fill="000080"/>
    </w:pPr>
  </w:style>
  <w:style w:type="character" w:styleId="Emphasis">
    <w:name w:val="Emphasis"/>
    <w:basedOn w:val="DefaultParagraphFont"/>
    <w:uiPriority w:val="20"/>
    <w:qFormat/>
    <w:rsid w:val="009B3010"/>
    <w:rPr>
      <w:rFonts w:ascii="PTBlissRegular" w:hAnsi="PTBlissRegular"/>
      <w:i/>
      <w:sz w:val="20"/>
    </w:rPr>
  </w:style>
  <w:style w:type="character" w:styleId="EndnoteReference">
    <w:name w:val="endnote reference"/>
    <w:basedOn w:val="DefaultParagraphFont"/>
    <w:semiHidden/>
    <w:rsid w:val="009B3010"/>
    <w:rPr>
      <w:rFonts w:ascii="PTBlissRegular" w:hAnsi="PTBlissRegular"/>
      <w:sz w:val="20"/>
      <w:vertAlign w:val="superscript"/>
    </w:rPr>
  </w:style>
  <w:style w:type="paragraph" w:styleId="EnvelopeAddress">
    <w:name w:val="envelope address"/>
    <w:basedOn w:val="Normal"/>
    <w:rsid w:val="009B3010"/>
    <w:pPr>
      <w:framePr w:w="7920" w:h="1980" w:hRule="exact" w:hSpace="180" w:wrap="auto" w:hAnchor="page" w:xAlign="center" w:yAlign="bottom"/>
      <w:ind w:left="2880"/>
    </w:pPr>
    <w:rPr>
      <w:sz w:val="24"/>
    </w:rPr>
  </w:style>
  <w:style w:type="paragraph" w:styleId="EnvelopeReturn">
    <w:name w:val="envelope return"/>
    <w:basedOn w:val="Normal"/>
    <w:rsid w:val="009B3010"/>
  </w:style>
  <w:style w:type="character" w:styleId="FootnoteReference">
    <w:name w:val="footnote reference"/>
    <w:basedOn w:val="DefaultParagraphFont"/>
    <w:semiHidden/>
    <w:rsid w:val="009B3010"/>
    <w:rPr>
      <w:rFonts w:ascii="PTBlissRegular" w:hAnsi="PTBlissRegular"/>
      <w:vertAlign w:val="superscript"/>
    </w:rPr>
  </w:style>
  <w:style w:type="paragraph" w:styleId="EndnoteText">
    <w:name w:val="endnote text"/>
    <w:basedOn w:val="Normal"/>
    <w:semiHidden/>
    <w:rsid w:val="009B3010"/>
    <w:rPr>
      <w:sz w:val="18"/>
    </w:rPr>
  </w:style>
  <w:style w:type="paragraph" w:styleId="Index1">
    <w:name w:val="index 1"/>
    <w:basedOn w:val="Normal"/>
    <w:next w:val="Normal"/>
    <w:autoRedefine/>
    <w:semiHidden/>
    <w:rsid w:val="009B3010"/>
    <w:pPr>
      <w:ind w:left="200" w:hanging="200"/>
    </w:pPr>
  </w:style>
  <w:style w:type="paragraph" w:styleId="IndexHeading">
    <w:name w:val="index heading"/>
    <w:basedOn w:val="Normal"/>
    <w:next w:val="Index1"/>
    <w:semiHidden/>
    <w:rsid w:val="009B3010"/>
    <w:rPr>
      <w:rFonts w:ascii="PTBlissBold" w:hAnsi="PTBlissBold"/>
      <w:b/>
    </w:rPr>
  </w:style>
  <w:style w:type="character" w:styleId="LineNumber">
    <w:name w:val="line number"/>
    <w:basedOn w:val="DefaultParagraphFont"/>
    <w:rsid w:val="009B3010"/>
    <w:rPr>
      <w:rFonts w:ascii="PTBlissRegular" w:hAnsi="PTBlissRegular"/>
      <w:sz w:val="20"/>
    </w:rPr>
  </w:style>
  <w:style w:type="paragraph" w:styleId="MacroText">
    <w:name w:val="macro"/>
    <w:semiHidden/>
    <w:rsid w:val="009B301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line="360" w:lineRule="auto"/>
      <w:jc w:val="both"/>
    </w:pPr>
    <w:rPr>
      <w:rFonts w:ascii="PTBlissRegular" w:hAnsi="PTBlissRegular"/>
      <w:lang w:eastAsia="en-US"/>
    </w:rPr>
  </w:style>
  <w:style w:type="paragraph" w:styleId="MessageHeader">
    <w:name w:val="Message Header"/>
    <w:basedOn w:val="Normal"/>
    <w:rsid w:val="009B3010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sz w:val="24"/>
    </w:rPr>
  </w:style>
  <w:style w:type="paragraph" w:styleId="PlainText">
    <w:name w:val="Plain Text"/>
    <w:basedOn w:val="Normal"/>
    <w:rsid w:val="009B3010"/>
  </w:style>
  <w:style w:type="character" w:styleId="Strong">
    <w:name w:val="Strong"/>
    <w:basedOn w:val="DefaultParagraphFont"/>
    <w:uiPriority w:val="22"/>
    <w:qFormat/>
    <w:rsid w:val="009B3010"/>
    <w:rPr>
      <w:rFonts w:ascii="PTBlissBold" w:hAnsi="PTBlissBold"/>
      <w:b/>
    </w:rPr>
  </w:style>
  <w:style w:type="paragraph" w:styleId="Subtitle">
    <w:name w:val="Subtitle"/>
    <w:basedOn w:val="Normal"/>
    <w:qFormat/>
    <w:rsid w:val="009B3010"/>
    <w:pPr>
      <w:spacing w:after="60"/>
      <w:jc w:val="center"/>
      <w:outlineLvl w:val="1"/>
    </w:pPr>
    <w:rPr>
      <w:sz w:val="24"/>
    </w:rPr>
  </w:style>
  <w:style w:type="paragraph" w:styleId="Title">
    <w:name w:val="Title"/>
    <w:basedOn w:val="Normal"/>
    <w:qFormat/>
    <w:rsid w:val="009B3010"/>
    <w:pPr>
      <w:spacing w:before="240" w:after="60"/>
      <w:jc w:val="center"/>
      <w:outlineLvl w:val="0"/>
    </w:pPr>
    <w:rPr>
      <w:rFonts w:ascii="PTBlissBold" w:hAnsi="PTBlissBold"/>
      <w:b/>
      <w:kern w:val="28"/>
      <w:sz w:val="32"/>
    </w:rPr>
  </w:style>
  <w:style w:type="paragraph" w:styleId="TOAHeading">
    <w:name w:val="toa heading"/>
    <w:basedOn w:val="Normal"/>
    <w:next w:val="Normal"/>
    <w:semiHidden/>
    <w:rsid w:val="009B3010"/>
    <w:rPr>
      <w:rFonts w:ascii="PTBlissBold" w:hAnsi="PTBlissBold"/>
      <w:b/>
      <w:sz w:val="24"/>
    </w:rPr>
  </w:style>
  <w:style w:type="paragraph" w:styleId="BalloonText">
    <w:name w:val="Balloon Text"/>
    <w:basedOn w:val="Normal"/>
    <w:link w:val="BalloonTextChar"/>
    <w:rsid w:val="006F7BCE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6F7BCE"/>
    <w:rPr>
      <w:rFonts w:ascii="Tahoma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6F7BC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449CC"/>
    <w:pPr>
      <w:spacing w:before="100" w:beforeAutospacing="1" w:after="100" w:afterAutospacing="1" w:line="240" w:lineRule="auto"/>
      <w:jc w:val="left"/>
    </w:pPr>
    <w:rPr>
      <w:rFonts w:ascii="Times New Roman" w:hAnsi="Times New Roman"/>
      <w:sz w:val="24"/>
      <w:szCs w:val="24"/>
      <w:lang w:eastAsia="pt-PT"/>
    </w:rPr>
  </w:style>
  <w:style w:type="table" w:styleId="TableGrid">
    <w:name w:val="Table Grid"/>
    <w:basedOn w:val="TableNormal"/>
    <w:uiPriority w:val="59"/>
    <w:rsid w:val="003544E5"/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header" Target="header2.xml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4.xml"/><Relationship Id="rId30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20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xsgl095\Desktop\Template-Manual%20de%20instala&#231;&#227;o%20de%20ambiente.dot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050506-D020-4845-8B2C-E72F2E604A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Template-Manual de instalação de ambiente.dotx</Template>
  <TotalTime>72</TotalTime>
  <Pages>16</Pages>
  <Words>589</Words>
  <Characters>3184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Criação de ambiente de Desenvolvimento 5.1</vt:lpstr>
      <vt:lpstr>Proxy TIBCO/NSOM</vt:lpstr>
    </vt:vector>
  </TitlesOfParts>
  <Company>Portugal Telecom Sistemas de Informação</Company>
  <LinksUpToDate>false</LinksUpToDate>
  <CharactersWithSpaces>3766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Criação de ambiente de Desenvolvimento 5.1</dc:title>
  <dc:subject>Manual de Instalação</dc:subject>
  <dc:creator>Daniel Pimenta</dc:creator>
  <cp:lastModifiedBy>Portugal Telecom Sistemas de Informação</cp:lastModifiedBy>
  <cp:revision>5</cp:revision>
  <cp:lastPrinted>2000-12-07T14:55:00Z</cp:lastPrinted>
  <dcterms:created xsi:type="dcterms:W3CDTF">2011-09-11T21:58:00Z</dcterms:created>
  <dcterms:modified xsi:type="dcterms:W3CDTF">2014-02-10T10:16:00Z</dcterms:modified>
  <cp:version>0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ão">
    <vt:lpwstr>V1.0</vt:lpwstr>
  </property>
  <property fmtid="{D5CDD505-2E9C-101B-9397-08002B2CF9AE}" pid="3" name="Data">
    <vt:lpwstr>2011-09-09</vt:lpwstr>
  </property>
  <property fmtid="{D5CDD505-2E9C-101B-9397-08002B2CF9AE}" pid="4" name="Cliente">
    <vt:lpwstr>NSOM</vt:lpwstr>
  </property>
  <property fmtid="{D5CDD505-2E9C-101B-9397-08002B2CF9AE}" pid="5" name="Código">
    <vt:lpwstr>«Código»</vt:lpwstr>
  </property>
  <property fmtid="{D5CDD505-2E9C-101B-9397-08002B2CF9AE}" pid="6" name="Autor">
    <vt:lpwstr>Hélder Adão</vt:lpwstr>
  </property>
</Properties>
</file>